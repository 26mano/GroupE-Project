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6"/>
      </w:tblGrid>
      <w:tr w:rsidR="004030E5" w:rsidRPr="004030E5" w14:paraId="0CB2E74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0A30462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50704ABC" wp14:editId="7EEFF2D9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C5DA24" w14:textId="69E9D7F3" w:rsidR="004B7E44" w:rsidRDefault="00FC40DB" w:rsidP="004B7E44">
                                  <w:pPr>
                                    <w:pStyle w:val="Title"/>
                                  </w:pPr>
                                  <w:r>
                                    <w:t>Travel</w:t>
                                  </w:r>
                                  <w:r w:rsidR="00236BB2">
                                    <w:t>er</w:t>
                                  </w:r>
                                  <w:r>
                                    <w:t xml:space="preserve"> </w:t>
                                  </w:r>
                                  <w:r w:rsidR="00236BB2">
                                    <w:t>Blog</w:t>
                                  </w:r>
                                  <w:r>
                                    <w:t xml:space="preserve"> </w:t>
                                  </w:r>
                                </w:p>
                                <w:p w14:paraId="793D8C0D" w14:textId="4128DF6C" w:rsidR="00FC40DB" w:rsidRPr="004B7E44" w:rsidRDefault="00FC40DB" w:rsidP="004B7E44">
                                  <w:pPr>
                                    <w:pStyle w:val="Title"/>
                                  </w:pPr>
                                  <w:r>
                                    <w:t>Application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0704AB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21C5DA24" w14:textId="69E9D7F3" w:rsidR="004B7E44" w:rsidRDefault="00FC40DB" w:rsidP="004B7E44">
                            <w:pPr>
                              <w:pStyle w:val="Title"/>
                            </w:pPr>
                            <w:r>
                              <w:t>Travel</w:t>
                            </w:r>
                            <w:r w:rsidR="00236BB2">
                              <w:t>er</w:t>
                            </w:r>
                            <w:r>
                              <w:t xml:space="preserve"> </w:t>
                            </w:r>
                            <w:r w:rsidR="00236BB2">
                              <w:t>Blog</w:t>
                            </w:r>
                            <w:r>
                              <w:t xml:space="preserve"> </w:t>
                            </w:r>
                          </w:p>
                          <w:p w14:paraId="793D8C0D" w14:textId="4128DF6C" w:rsidR="00FC40DB" w:rsidRPr="004B7E44" w:rsidRDefault="00FC40DB" w:rsidP="004B7E44">
                            <w:pPr>
                              <w:pStyle w:val="Title"/>
                            </w:pPr>
                            <w:r>
                              <w:t>Application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8EC0B61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564465E4" wp14:editId="1905CDCC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345A724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27D51AB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0EB4C927" wp14:editId="22156016">
                      <wp:extent cx="772668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2668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FC51645" w14:textId="4064C43A" w:rsidR="004B7E44" w:rsidRPr="00FC40DB" w:rsidRDefault="00095730" w:rsidP="004B7E44">
                                  <w:pPr>
                                    <w:pStyle w:val="Subtitle"/>
                                    <w:rPr>
                                      <w:sz w:val="56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56"/>
                                      <w:szCs w:val="20"/>
                                    </w:rPr>
                                    <w:t>We give best choices for you!</w:t>
                                  </w:r>
                                  <w:r w:rsidR="00FC40DB" w:rsidRPr="00FC40DB">
                                    <w:rPr>
                                      <w:sz w:val="56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B4C927" id="Text Box 3" o:spid="_x0000_s1027" type="#_x0000_t202" style="width:608.4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" filled="f" stroked="f" strokeweight=".5pt">
                      <v:textbox>
                        <w:txbxContent>
                          <w:p w14:paraId="5FC51645" w14:textId="4064C43A" w:rsidR="004B7E44" w:rsidRPr="00FC40DB" w:rsidRDefault="00095730" w:rsidP="004B7E44">
                            <w:pPr>
                              <w:pStyle w:val="Subtitle"/>
                              <w:rPr>
                                <w:sz w:val="56"/>
                                <w:szCs w:val="20"/>
                              </w:rPr>
                            </w:pPr>
                            <w:r>
                              <w:rPr>
                                <w:sz w:val="56"/>
                                <w:szCs w:val="20"/>
                              </w:rPr>
                              <w:t>We give best choices for you!</w:t>
                            </w:r>
                            <w:r w:rsidR="00FC40DB" w:rsidRPr="00FC40DB">
                              <w:rPr>
                                <w:sz w:val="56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030E5" w:rsidRPr="004030E5" w14:paraId="4C0F2F37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5EBC86" w14:textId="1AAD041A" w:rsidR="004B7E44" w:rsidRPr="004030E5" w:rsidRDefault="004B7E44" w:rsidP="004B7E44">
            <w:pPr>
              <w:rPr>
                <w:noProof/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F25413B" wp14:editId="7A8308A6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8AC429" w14:textId="77777777" w:rsidR="00FC40DB" w:rsidRDefault="00FC40DB" w:rsidP="004B7E44">
                                  <w:pPr>
                                    <w:pStyle w:val="Heading1"/>
                                  </w:pPr>
                                  <w:r>
                                    <w:t>Group E:</w:t>
                                  </w:r>
                                </w:p>
                                <w:p w14:paraId="78F7EDC6" w14:textId="77777777" w:rsidR="00FC40DB" w:rsidRDefault="00FC40DB" w:rsidP="004B7E44">
                                  <w:pPr>
                                    <w:pStyle w:val="Heading1"/>
                                  </w:pPr>
                                </w:p>
                                <w:p w14:paraId="023F3A5E" w14:textId="70940104" w:rsidR="004B7E44" w:rsidRPr="004B7E44" w:rsidRDefault="00FC40DB" w:rsidP="004B7E44">
                                  <w:pPr>
                                    <w:pStyle w:val="Heading1"/>
                                  </w:pPr>
                                  <w:r>
                                    <w:br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25413B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128AC429" w14:textId="77777777" w:rsidR="00FC40DB" w:rsidRDefault="00FC40DB" w:rsidP="004B7E44">
                            <w:pPr>
                              <w:pStyle w:val="Heading1"/>
                            </w:pPr>
                            <w:r>
                              <w:t>Group E:</w:t>
                            </w:r>
                          </w:p>
                          <w:p w14:paraId="78F7EDC6" w14:textId="77777777" w:rsidR="00FC40DB" w:rsidRDefault="00FC40DB" w:rsidP="004B7E44">
                            <w:pPr>
                              <w:pStyle w:val="Heading1"/>
                            </w:pPr>
                          </w:p>
                          <w:p w14:paraId="023F3A5E" w14:textId="70940104" w:rsidR="004B7E44" w:rsidRPr="004B7E44" w:rsidRDefault="00FC40DB" w:rsidP="004B7E44">
                            <w:pPr>
                              <w:pStyle w:val="Heading1"/>
                            </w:pPr>
                            <w:r>
                              <w:br/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B732996" w14:textId="3C30548D" w:rsidR="004B7E44" w:rsidRPr="004030E5" w:rsidRDefault="004B7E44" w:rsidP="004B7E44">
            <w:pPr>
              <w:rPr>
                <w:noProof/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EE8E030" wp14:editId="3B73FAE6">
                      <wp:extent cx="445008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500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00734A" w14:textId="7CBD9261" w:rsidR="004B7E44" w:rsidRDefault="00FC40DB" w:rsidP="00FC40DB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>Manoranjith (</w:t>
                                  </w:r>
                                  <w:r w:rsidR="00181FD2">
                                    <w:t>Front-</w:t>
                                  </w:r>
                                  <w:r w:rsidR="00095730">
                                    <w:t>End Dev)</w:t>
                                  </w:r>
                                </w:p>
                                <w:p w14:paraId="168975E7" w14:textId="1DB67BF1" w:rsidR="00FC40DB" w:rsidRPr="004B7E44" w:rsidRDefault="00FC40DB" w:rsidP="00FC40DB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>Shiva Gupta</w:t>
                                  </w:r>
                                  <w:r w:rsidR="00095730">
                                    <w:t xml:space="preserve"> (</w:t>
                                  </w:r>
                                  <w:r w:rsidR="00181FD2">
                                    <w:t>Back-</w:t>
                                  </w:r>
                                  <w:r w:rsidR="00095730">
                                    <w:t>End Dev)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EE8E030" id="Text Box 7" o:spid="_x0000_s1029" type="#_x0000_t202" style="width:350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" filled="f" stroked="f" strokeweight=".5pt">
                      <v:textbox>
                        <w:txbxContent>
                          <w:p w14:paraId="4300734A" w14:textId="7CBD9261" w:rsidR="004B7E44" w:rsidRDefault="00FC40DB" w:rsidP="00FC40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Manoranjith (</w:t>
                            </w:r>
                            <w:r w:rsidR="00181FD2">
                              <w:t>Front-</w:t>
                            </w:r>
                            <w:r w:rsidR="00095730">
                              <w:t>End Dev)</w:t>
                            </w:r>
                          </w:p>
                          <w:p w14:paraId="168975E7" w14:textId="1DB67BF1" w:rsidR="00FC40DB" w:rsidRPr="004B7E44" w:rsidRDefault="00FC40DB" w:rsidP="00FC40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Shiva Gupta</w:t>
                            </w:r>
                            <w:r w:rsidR="00095730">
                              <w:t xml:space="preserve"> (</w:t>
                            </w:r>
                            <w:r w:rsidR="00181FD2">
                              <w:t>Back-</w:t>
                            </w:r>
                            <w:r w:rsidR="00095730">
                              <w:t>End Dev)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4CAF5AAC" wp14:editId="7E3657DD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49AA3B" w14:textId="175DE086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CAF5AAC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5749AA3B" w14:textId="175DE086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D933502" w14:textId="473E9397" w:rsidR="004B7E44" w:rsidRPr="004030E5" w:rsidRDefault="00A80871" w:rsidP="004B7E44">
      <w:pPr>
        <w:rPr>
          <w:color w:val="auto"/>
        </w:rPr>
      </w:pPr>
      <w:r w:rsidRPr="004030E5">
        <w:rPr>
          <w:noProof/>
          <w:color w:val="auto"/>
        </w:rPr>
        <w:drawing>
          <wp:anchor distT="0" distB="0" distL="114300" distR="114300" simplePos="0" relativeHeight="251658240" behindDoc="1" locked="0" layoutInCell="1" allowOverlap="1" wp14:anchorId="05D5C242" wp14:editId="268B7220">
            <wp:simplePos x="0" y="0"/>
            <wp:positionH relativeFrom="margin">
              <wp:posOffset>-2705100</wp:posOffset>
            </wp:positionH>
            <wp:positionV relativeFrom="page">
              <wp:posOffset>-1356360</wp:posOffset>
            </wp:positionV>
            <wp:extent cx="14622780" cy="11650980"/>
            <wp:effectExtent l="0" t="0" r="762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2780" cy="1165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4030E5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005DE39" wp14:editId="403AF7B9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84036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062EE769" w14:textId="6AC9D2F3" w:rsidR="00E94B5F" w:rsidRPr="004030E5" w:rsidRDefault="004B7E44" w:rsidP="005A12F1">
      <w:pPr>
        <w:spacing w:after="200"/>
        <w:rPr>
          <w:color w:val="auto"/>
        </w:rPr>
      </w:pPr>
      <w:r w:rsidRPr="004030E5">
        <w:rPr>
          <w:color w:val="auto"/>
        </w:rPr>
        <w:br w:type="page"/>
      </w:r>
    </w:p>
    <w:p w14:paraId="1554C816" w14:textId="708CBF11" w:rsidR="005A12F1" w:rsidRPr="004030E5" w:rsidRDefault="005A12F1" w:rsidP="004B7E44">
      <w:pPr>
        <w:rPr>
          <w:color w:val="auto"/>
        </w:rPr>
      </w:pPr>
    </w:p>
    <w:p w14:paraId="21CC2D51" w14:textId="77777777" w:rsidR="005A12F1" w:rsidRPr="004030E5" w:rsidRDefault="005A12F1" w:rsidP="00236BB2">
      <w:pPr>
        <w:pStyle w:val="selectable-text"/>
      </w:pPr>
      <w:r w:rsidRPr="004030E5">
        <w:rPr>
          <w:rStyle w:val="selectable-text1"/>
        </w:rPr>
        <w:t>1 Objective</w:t>
      </w:r>
    </w:p>
    <w:p w14:paraId="0FAE384C" w14:textId="77777777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>The purpose of travel sites is to provide information related to local or international tourists’ destinations.</w:t>
      </w:r>
    </w:p>
    <w:p w14:paraId="29B277C7" w14:textId="77777777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 xml:space="preserve"> When you are planning trips to where you are not familiar with, you may need to look into them. </w:t>
      </w:r>
    </w:p>
    <w:p w14:paraId="3EA9E1AA" w14:textId="77777777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>Travel sites are a platform to displace destination management companies that provides local travel services.</w:t>
      </w:r>
    </w:p>
    <w:p w14:paraId="1642FE78" w14:textId="77777777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 xml:space="preserve"> you can reserve transportation, day tour services, restaurants, hotels, etc. Besides, from</w:t>
      </w:r>
    </w:p>
    <w:p w14:paraId="30F335D2" w14:textId="2328EE8E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 xml:space="preserve"> the perspective of local services providers, the sites play the role of ads carrier.</w:t>
      </w:r>
    </w:p>
    <w:p w14:paraId="0DB51C7F" w14:textId="0FCB33EC" w:rsidR="005A12F1" w:rsidRPr="004030E5" w:rsidRDefault="005A12F1" w:rsidP="00236BB2">
      <w:pPr>
        <w:pStyle w:val="selectable-text"/>
        <w:ind w:firstLine="720"/>
      </w:pPr>
    </w:p>
    <w:p w14:paraId="1736619C" w14:textId="4A29D008" w:rsidR="005A12F1" w:rsidRPr="004030E5" w:rsidRDefault="005A12F1" w:rsidP="00236BB2">
      <w:pPr>
        <w:pStyle w:val="selectable-text"/>
      </w:pPr>
      <w:r w:rsidRPr="004030E5">
        <w:rPr>
          <w:rStyle w:val="selectable-text1"/>
        </w:rPr>
        <w:t xml:space="preserve">2 </w:t>
      </w:r>
      <w:r w:rsidR="00236BB2" w:rsidRPr="004030E5">
        <w:rPr>
          <w:rStyle w:val="selectable-text1"/>
        </w:rPr>
        <w:t>User</w:t>
      </w:r>
      <w:r w:rsidRPr="004030E5">
        <w:rPr>
          <w:rStyle w:val="selectable-text1"/>
        </w:rPr>
        <w:t xml:space="preserve"> / Roles</w:t>
      </w:r>
    </w:p>
    <w:p w14:paraId="1C4B6322" w14:textId="4867BBA8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 xml:space="preserve">• </w:t>
      </w:r>
      <w:r w:rsidR="00724695" w:rsidRPr="004030E5">
        <w:rPr>
          <w:rStyle w:val="selectable-text1"/>
        </w:rPr>
        <w:t>Viewer</w:t>
      </w:r>
    </w:p>
    <w:p w14:paraId="59A748D2" w14:textId="56C652A7" w:rsidR="00892686" w:rsidRPr="004030E5" w:rsidRDefault="00892686" w:rsidP="00892686">
      <w:pPr>
        <w:pStyle w:val="selectable-text"/>
        <w:numPr>
          <w:ilvl w:val="3"/>
          <w:numId w:val="4"/>
        </w:numPr>
      </w:pPr>
      <w:r w:rsidRPr="004030E5">
        <w:t>able to see the home page and apply for a login</w:t>
      </w:r>
    </w:p>
    <w:p w14:paraId="533D9778" w14:textId="28AE98F9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 xml:space="preserve">• </w:t>
      </w:r>
      <w:r w:rsidR="00892686" w:rsidRPr="004030E5">
        <w:rPr>
          <w:rStyle w:val="selectable-text1"/>
        </w:rPr>
        <w:t>Login</w:t>
      </w:r>
      <w:r w:rsidRPr="004030E5">
        <w:rPr>
          <w:rStyle w:val="selectable-text1"/>
        </w:rPr>
        <w:t xml:space="preserve"> Holder</w:t>
      </w:r>
    </w:p>
    <w:p w14:paraId="4328EC83" w14:textId="6E1609B7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A</w:t>
      </w:r>
      <w:r w:rsidRPr="004030E5">
        <w:t>ble to see the home page(all blog</w:t>
      </w:r>
      <w:r w:rsidRPr="004030E5">
        <w:t>s</w:t>
      </w:r>
      <w:r w:rsidRPr="004030E5">
        <w:t xml:space="preserve">, </w:t>
      </w:r>
      <w:r w:rsidRPr="004030E5">
        <w:t xml:space="preserve"> O</w:t>
      </w:r>
      <w:r w:rsidRPr="004030E5">
        <w:t>wn blog)</w:t>
      </w:r>
    </w:p>
    <w:p w14:paraId="14063ABB" w14:textId="0E1A9A67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Modify</w:t>
      </w:r>
      <w:r w:rsidRPr="004030E5">
        <w:t xml:space="preserve"> your own blog</w:t>
      </w:r>
    </w:p>
    <w:p w14:paraId="4E07C2F1" w14:textId="7FED5F78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A</w:t>
      </w:r>
      <w:r w:rsidRPr="004030E5">
        <w:t>dd your own blog</w:t>
      </w:r>
    </w:p>
    <w:p w14:paraId="5CE7562D" w14:textId="55BB8158" w:rsidR="00892686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D</w:t>
      </w:r>
      <w:r w:rsidRPr="004030E5">
        <w:t>elete you</w:t>
      </w:r>
      <w:r w:rsidRPr="004030E5">
        <w:t>r</w:t>
      </w:r>
      <w:r w:rsidRPr="004030E5">
        <w:t xml:space="preserve"> own blog</w:t>
      </w:r>
    </w:p>
    <w:p w14:paraId="602116F5" w14:textId="77777777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>• Administrator</w:t>
      </w:r>
    </w:p>
    <w:p w14:paraId="2D0EB821" w14:textId="77777777" w:rsidR="000D0065" w:rsidRPr="004030E5" w:rsidRDefault="000D0065" w:rsidP="000D0065">
      <w:pPr>
        <w:pStyle w:val="selectable-text"/>
        <w:ind w:left="720" w:firstLine="720"/>
      </w:pPr>
      <w:r w:rsidRPr="004030E5">
        <w:t>1. process login account.</w:t>
      </w:r>
    </w:p>
    <w:p w14:paraId="36FEA2F5" w14:textId="688763DB" w:rsidR="000D0065" w:rsidRPr="004030E5" w:rsidRDefault="000D0065" w:rsidP="000D0065">
      <w:pPr>
        <w:pStyle w:val="selectable-text"/>
        <w:ind w:left="720" w:firstLine="720"/>
      </w:pPr>
      <w:r w:rsidRPr="004030E5">
        <w:t xml:space="preserve"> 2. avoid duplication (like-id, password)</w:t>
      </w:r>
    </w:p>
    <w:p w14:paraId="2AE8ED92" w14:textId="77777777" w:rsidR="005A12F1" w:rsidRPr="004030E5" w:rsidRDefault="005A12F1" w:rsidP="00236BB2">
      <w:pPr>
        <w:pStyle w:val="selectable-text"/>
        <w:ind w:firstLine="720"/>
      </w:pPr>
      <w:r w:rsidRPr="004030E5">
        <w:rPr>
          <w:rStyle w:val="selectable-text1"/>
        </w:rPr>
        <w:t>• System</w:t>
      </w:r>
    </w:p>
    <w:p w14:paraId="44EEC3B2" w14:textId="77777777" w:rsidR="005A12F1" w:rsidRPr="004030E5" w:rsidRDefault="005A12F1" w:rsidP="005A12F1">
      <w:pPr>
        <w:pStyle w:val="selectable-text"/>
      </w:pPr>
    </w:p>
    <w:p w14:paraId="628AEF87" w14:textId="010A7C47" w:rsidR="005A12F1" w:rsidRPr="004030E5" w:rsidRDefault="005A12F1" w:rsidP="004B7E44">
      <w:pPr>
        <w:rPr>
          <w:color w:val="auto"/>
        </w:rPr>
      </w:pPr>
    </w:p>
    <w:p w14:paraId="0A4E4DEB" w14:textId="790FE498" w:rsidR="00FD24AF" w:rsidRPr="004030E5" w:rsidRDefault="00FD24AF" w:rsidP="004B7E44">
      <w:pPr>
        <w:rPr>
          <w:color w:val="auto"/>
        </w:rPr>
      </w:pPr>
    </w:p>
    <w:p w14:paraId="71C197B6" w14:textId="2AE60659" w:rsidR="00FD24AF" w:rsidRPr="004030E5" w:rsidRDefault="00FD24AF" w:rsidP="004B7E44">
      <w:pPr>
        <w:rPr>
          <w:color w:val="auto"/>
        </w:rPr>
      </w:pPr>
    </w:p>
    <w:p w14:paraId="558E4718" w14:textId="4E4A377D" w:rsidR="00FD24AF" w:rsidRPr="004030E5" w:rsidRDefault="00FD24AF" w:rsidP="004B7E44">
      <w:pPr>
        <w:rPr>
          <w:color w:val="auto"/>
        </w:rPr>
      </w:pPr>
    </w:p>
    <w:p w14:paraId="103F931A" w14:textId="71FAF401" w:rsidR="00FD24AF" w:rsidRPr="004030E5" w:rsidRDefault="00FD24AF" w:rsidP="004B7E44">
      <w:pPr>
        <w:rPr>
          <w:color w:val="auto"/>
        </w:rPr>
      </w:pPr>
    </w:p>
    <w:p w14:paraId="436FC6F8" w14:textId="3230F4A2" w:rsidR="00FD24AF" w:rsidRPr="004030E5" w:rsidRDefault="00FD24AF" w:rsidP="004B7E44">
      <w:pPr>
        <w:rPr>
          <w:color w:val="auto"/>
        </w:rPr>
      </w:pPr>
    </w:p>
    <w:p w14:paraId="1B25AAD8" w14:textId="0F17D898" w:rsidR="00FD24AF" w:rsidRPr="004030E5" w:rsidRDefault="00FD24AF" w:rsidP="004B7E44">
      <w:pPr>
        <w:rPr>
          <w:color w:val="auto"/>
        </w:rPr>
      </w:pPr>
    </w:p>
    <w:p w14:paraId="142ADBE7" w14:textId="0AB37101" w:rsidR="00FD24AF" w:rsidRPr="004030E5" w:rsidRDefault="00FD24AF" w:rsidP="004B7E44">
      <w:pPr>
        <w:rPr>
          <w:color w:val="auto"/>
        </w:rPr>
      </w:pPr>
    </w:p>
    <w:p w14:paraId="5F51183E" w14:textId="2FC02907" w:rsidR="00FD24AF" w:rsidRPr="004030E5" w:rsidRDefault="000D0065" w:rsidP="000D0065">
      <w:pPr>
        <w:pStyle w:val="Heading4"/>
        <w:rPr>
          <w:color w:val="auto"/>
        </w:rPr>
      </w:pPr>
      <w:r w:rsidRPr="004030E5">
        <w:rPr>
          <w:color w:val="auto"/>
        </w:rPr>
        <w:lastRenderedPageBreak/>
        <w:t>Use Cases :</w:t>
      </w:r>
    </w:p>
    <w:p w14:paraId="6010E8C1" w14:textId="77777777" w:rsidR="000D0065" w:rsidRPr="004030E5" w:rsidRDefault="000D0065" w:rsidP="004030E5">
      <w:pPr>
        <w:rPr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6"/>
        <w:gridCol w:w="2967"/>
        <w:gridCol w:w="1984"/>
        <w:gridCol w:w="4119"/>
      </w:tblGrid>
      <w:tr w:rsidR="004030E5" w:rsidRPr="004030E5" w14:paraId="79CE31B2" w14:textId="77777777" w:rsidTr="007A5F94">
        <w:tc>
          <w:tcPr>
            <w:tcW w:w="856" w:type="dxa"/>
          </w:tcPr>
          <w:p w14:paraId="62A3E763" w14:textId="2313711A" w:rsidR="004030E5" w:rsidRPr="004030E5" w:rsidRDefault="004030E5" w:rsidP="004030E5">
            <w:pPr>
              <w:rPr>
                <w:color w:val="auto"/>
              </w:rPr>
            </w:pPr>
            <w:r w:rsidRPr="004030E5">
              <w:rPr>
                <w:color w:val="auto"/>
              </w:rPr>
              <w:t>Sl.no</w:t>
            </w:r>
          </w:p>
        </w:tc>
        <w:tc>
          <w:tcPr>
            <w:tcW w:w="2967" w:type="dxa"/>
          </w:tcPr>
          <w:p w14:paraId="44F0B27B" w14:textId="15F3869B" w:rsidR="004030E5" w:rsidRPr="004030E5" w:rsidRDefault="004030E5" w:rsidP="004030E5">
            <w:pPr>
              <w:rPr>
                <w:color w:val="auto"/>
              </w:rPr>
            </w:pPr>
            <w:r>
              <w:rPr>
                <w:color w:val="auto"/>
              </w:rPr>
              <w:t>Title</w:t>
            </w:r>
          </w:p>
        </w:tc>
        <w:tc>
          <w:tcPr>
            <w:tcW w:w="1984" w:type="dxa"/>
          </w:tcPr>
          <w:p w14:paraId="60FBF9A4" w14:textId="70A8A50B" w:rsidR="004030E5" w:rsidRPr="004030E5" w:rsidRDefault="006B285D" w:rsidP="004030E5">
            <w:pPr>
              <w:rPr>
                <w:color w:val="auto"/>
              </w:rPr>
            </w:pPr>
            <w:r>
              <w:rPr>
                <w:color w:val="auto"/>
              </w:rPr>
              <w:t>Actor</w:t>
            </w:r>
          </w:p>
        </w:tc>
        <w:tc>
          <w:tcPr>
            <w:tcW w:w="4119" w:type="dxa"/>
          </w:tcPr>
          <w:p w14:paraId="3DA4E411" w14:textId="2FF4FD46" w:rsidR="004030E5" w:rsidRPr="004030E5" w:rsidRDefault="004030E5" w:rsidP="004030E5">
            <w:pPr>
              <w:rPr>
                <w:color w:val="auto"/>
              </w:rPr>
            </w:pPr>
            <w:r>
              <w:rPr>
                <w:color w:val="auto"/>
              </w:rPr>
              <w:t>Functionality</w:t>
            </w:r>
          </w:p>
        </w:tc>
      </w:tr>
      <w:tr w:rsidR="004030E5" w:rsidRPr="004030E5" w14:paraId="13D65230" w14:textId="77777777" w:rsidTr="007A5F94">
        <w:tc>
          <w:tcPr>
            <w:tcW w:w="856" w:type="dxa"/>
          </w:tcPr>
          <w:p w14:paraId="76556B7A" w14:textId="573C9C84" w:rsidR="004030E5" w:rsidRPr="004030E5" w:rsidRDefault="006B285D" w:rsidP="004030E5">
            <w:pPr>
              <w:rPr>
                <w:color w:val="auto"/>
              </w:rPr>
            </w:pPr>
            <w:r>
              <w:rPr>
                <w:color w:val="auto"/>
              </w:rPr>
              <w:t>1.</w:t>
            </w:r>
          </w:p>
        </w:tc>
        <w:tc>
          <w:tcPr>
            <w:tcW w:w="2967" w:type="dxa"/>
          </w:tcPr>
          <w:p w14:paraId="4609243A" w14:textId="420D4BE7" w:rsidR="004030E5" w:rsidRPr="004030E5" w:rsidRDefault="006B285D" w:rsidP="004030E5">
            <w:pPr>
              <w:rPr>
                <w:color w:val="auto"/>
              </w:rPr>
            </w:pPr>
            <w:r>
              <w:rPr>
                <w:color w:val="auto"/>
              </w:rPr>
              <w:t>New login user</w:t>
            </w:r>
          </w:p>
        </w:tc>
        <w:tc>
          <w:tcPr>
            <w:tcW w:w="1984" w:type="dxa"/>
          </w:tcPr>
          <w:p w14:paraId="67BF971D" w14:textId="1098BA12" w:rsidR="004030E5" w:rsidRPr="004030E5" w:rsidRDefault="00D42244" w:rsidP="004030E5">
            <w:pPr>
              <w:rPr>
                <w:color w:val="auto"/>
              </w:rPr>
            </w:pPr>
            <w:r>
              <w:rPr>
                <w:color w:val="auto"/>
              </w:rPr>
              <w:t>User</w:t>
            </w:r>
          </w:p>
        </w:tc>
        <w:tc>
          <w:tcPr>
            <w:tcW w:w="4119" w:type="dxa"/>
          </w:tcPr>
          <w:p w14:paraId="1DD9142E" w14:textId="6ADD2633" w:rsidR="004030E5" w:rsidRDefault="005335E0" w:rsidP="004030E5">
            <w:pPr>
              <w:rPr>
                <w:color w:val="auto"/>
              </w:rPr>
            </w:pPr>
            <w:r w:rsidRPr="005335E0">
              <w:rPr>
                <w:color w:val="auto"/>
              </w:rPr>
              <w:t>Following information to be captured while requesting a new login account</w:t>
            </w:r>
            <w:r w:rsidR="00637E9C">
              <w:rPr>
                <w:color w:val="auto"/>
              </w:rPr>
              <w:t>,</w:t>
            </w:r>
          </w:p>
          <w:p w14:paraId="07BA0CCE" w14:textId="77777777" w:rsidR="00637E9C" w:rsidRDefault="00637E9C" w:rsidP="004030E5">
            <w:pPr>
              <w:rPr>
                <w:color w:val="auto"/>
              </w:rPr>
            </w:pPr>
          </w:p>
          <w:p w14:paraId="1B4ADD8B" w14:textId="77777777" w:rsidR="00637E9C" w:rsidRDefault="005335E0" w:rsidP="005335E0">
            <w:pPr>
              <w:rPr>
                <w:color w:val="auto"/>
              </w:rPr>
            </w:pPr>
            <w:r w:rsidRPr="005335E0">
              <w:rPr>
                <w:color w:val="auto"/>
              </w:rPr>
              <w:t xml:space="preserve">a) login username (only character only)                                             b) login email </w:t>
            </w:r>
          </w:p>
          <w:p w14:paraId="08EFD463" w14:textId="77777777" w:rsidR="005335E0" w:rsidRDefault="005335E0" w:rsidP="005335E0">
            <w:pPr>
              <w:rPr>
                <w:color w:val="auto"/>
              </w:rPr>
            </w:pPr>
            <w:r w:rsidRPr="005335E0">
              <w:rPr>
                <w:color w:val="auto"/>
              </w:rPr>
              <w:t xml:space="preserve">c)password (one uppercase one lowercase and </w:t>
            </w:r>
            <w:r w:rsidR="00A401F3">
              <w:rPr>
                <w:color w:val="auto"/>
              </w:rPr>
              <w:t xml:space="preserve">length </w:t>
            </w:r>
            <w:r w:rsidRPr="005335E0">
              <w:rPr>
                <w:color w:val="auto"/>
              </w:rPr>
              <w:t>&gt; 5)</w:t>
            </w:r>
          </w:p>
          <w:p w14:paraId="3C152FC4" w14:textId="2221E235" w:rsidR="00637E9C" w:rsidRPr="004030E5" w:rsidRDefault="00637E9C" w:rsidP="005335E0">
            <w:pPr>
              <w:rPr>
                <w:color w:val="auto"/>
              </w:rPr>
            </w:pPr>
          </w:p>
        </w:tc>
      </w:tr>
      <w:tr w:rsidR="004030E5" w:rsidRPr="004030E5" w14:paraId="45D3DD84" w14:textId="77777777" w:rsidTr="007A5F94">
        <w:tc>
          <w:tcPr>
            <w:tcW w:w="856" w:type="dxa"/>
          </w:tcPr>
          <w:p w14:paraId="201BC911" w14:textId="47CDCE48" w:rsidR="004030E5" w:rsidRPr="004030E5" w:rsidRDefault="005335E0" w:rsidP="004030E5">
            <w:pPr>
              <w:rPr>
                <w:color w:val="auto"/>
              </w:rPr>
            </w:pPr>
            <w:r>
              <w:rPr>
                <w:color w:val="auto"/>
              </w:rPr>
              <w:t>2</w:t>
            </w:r>
            <w:r w:rsidR="00C54551">
              <w:rPr>
                <w:color w:val="auto"/>
              </w:rPr>
              <w:t>.</w:t>
            </w:r>
          </w:p>
        </w:tc>
        <w:tc>
          <w:tcPr>
            <w:tcW w:w="2967" w:type="dxa"/>
          </w:tcPr>
          <w:p w14:paraId="64FD4B8B" w14:textId="2DBEABAA" w:rsidR="004030E5" w:rsidRPr="004030E5" w:rsidRDefault="00A401F3" w:rsidP="004030E5">
            <w:pPr>
              <w:rPr>
                <w:color w:val="auto"/>
              </w:rPr>
            </w:pPr>
            <w:r>
              <w:rPr>
                <w:color w:val="auto"/>
              </w:rPr>
              <w:t>A</w:t>
            </w:r>
            <w:r w:rsidRPr="00A401F3">
              <w:rPr>
                <w:color w:val="auto"/>
              </w:rPr>
              <w:t>pprove login user</w:t>
            </w:r>
          </w:p>
        </w:tc>
        <w:tc>
          <w:tcPr>
            <w:tcW w:w="1984" w:type="dxa"/>
          </w:tcPr>
          <w:p w14:paraId="64480071" w14:textId="577945ED" w:rsidR="004030E5" w:rsidRPr="004030E5" w:rsidRDefault="00A401F3" w:rsidP="004030E5">
            <w:pPr>
              <w:rPr>
                <w:color w:val="auto"/>
              </w:rPr>
            </w:pPr>
            <w:r>
              <w:rPr>
                <w:color w:val="auto"/>
              </w:rPr>
              <w:t>A</w:t>
            </w:r>
            <w:r w:rsidRPr="00A401F3">
              <w:rPr>
                <w:color w:val="auto"/>
              </w:rPr>
              <w:t>dmin</w:t>
            </w:r>
          </w:p>
        </w:tc>
        <w:tc>
          <w:tcPr>
            <w:tcW w:w="4119" w:type="dxa"/>
          </w:tcPr>
          <w:p w14:paraId="20E603D4" w14:textId="01D4A56E" w:rsidR="007673C7" w:rsidRDefault="007673C7" w:rsidP="00C54551">
            <w:pPr>
              <w:rPr>
                <w:color w:val="auto"/>
              </w:rPr>
            </w:pPr>
            <w:r>
              <w:rPr>
                <w:color w:val="auto"/>
              </w:rPr>
              <w:t>Admin will approve these</w:t>
            </w:r>
            <w:r w:rsidR="00A904D1">
              <w:rPr>
                <w:color w:val="auto"/>
              </w:rPr>
              <w:t>,</w:t>
            </w:r>
          </w:p>
          <w:p w14:paraId="4311674A" w14:textId="37DB264A" w:rsidR="007673C7" w:rsidRDefault="00C54551" w:rsidP="00C54551">
            <w:pPr>
              <w:rPr>
                <w:color w:val="auto"/>
              </w:rPr>
            </w:pPr>
            <w:r w:rsidRPr="00C54551">
              <w:rPr>
                <w:color w:val="auto"/>
              </w:rPr>
              <w:t>a)</w:t>
            </w:r>
            <w:r w:rsidR="00A904D1">
              <w:rPr>
                <w:color w:val="auto"/>
              </w:rPr>
              <w:t>U</w:t>
            </w:r>
            <w:r w:rsidRPr="00C54551">
              <w:rPr>
                <w:color w:val="auto"/>
              </w:rPr>
              <w:t xml:space="preserve">sername (validation) </w:t>
            </w:r>
          </w:p>
          <w:p w14:paraId="2BE0BD5B" w14:textId="54DD23D5" w:rsidR="007673C7" w:rsidRDefault="00C54551" w:rsidP="00C54551">
            <w:pPr>
              <w:rPr>
                <w:color w:val="auto"/>
              </w:rPr>
            </w:pPr>
            <w:r w:rsidRPr="00C54551">
              <w:rPr>
                <w:color w:val="auto"/>
              </w:rPr>
              <w:t xml:space="preserve">b) password validation                    </w:t>
            </w:r>
          </w:p>
          <w:p w14:paraId="3945CCF0" w14:textId="6D58ADEF" w:rsidR="004030E5" w:rsidRPr="004030E5" w:rsidRDefault="00C54551" w:rsidP="00C54551">
            <w:pPr>
              <w:rPr>
                <w:color w:val="auto"/>
              </w:rPr>
            </w:pPr>
            <w:r w:rsidRPr="00C54551">
              <w:rPr>
                <w:color w:val="auto"/>
              </w:rPr>
              <w:t>c) if login detail does not approve by the admin then the user has seen an error message</w:t>
            </w:r>
            <w:r w:rsidR="00A904D1">
              <w:rPr>
                <w:color w:val="auto"/>
              </w:rPr>
              <w:t>.</w:t>
            </w:r>
          </w:p>
        </w:tc>
      </w:tr>
      <w:tr w:rsidR="004030E5" w:rsidRPr="004030E5" w14:paraId="58412281" w14:textId="77777777" w:rsidTr="007A5F94">
        <w:tc>
          <w:tcPr>
            <w:tcW w:w="856" w:type="dxa"/>
          </w:tcPr>
          <w:p w14:paraId="6BE5F1FC" w14:textId="3D6F6AA3" w:rsidR="004030E5" w:rsidRPr="004030E5" w:rsidRDefault="00C54551" w:rsidP="004030E5">
            <w:pPr>
              <w:rPr>
                <w:color w:val="auto"/>
              </w:rPr>
            </w:pPr>
            <w:r>
              <w:rPr>
                <w:color w:val="auto"/>
              </w:rPr>
              <w:t>3.</w:t>
            </w:r>
          </w:p>
        </w:tc>
        <w:tc>
          <w:tcPr>
            <w:tcW w:w="2967" w:type="dxa"/>
          </w:tcPr>
          <w:p w14:paraId="6F813300" w14:textId="1C5AF780" w:rsidR="004030E5" w:rsidRPr="004030E5" w:rsidRDefault="00D42244" w:rsidP="004030E5">
            <w:pPr>
              <w:rPr>
                <w:color w:val="auto"/>
              </w:rPr>
            </w:pPr>
            <w:r>
              <w:rPr>
                <w:color w:val="auto"/>
              </w:rPr>
              <w:t>C</w:t>
            </w:r>
            <w:r w:rsidRPr="00D42244">
              <w:rPr>
                <w:color w:val="auto"/>
              </w:rPr>
              <w:t>hange password</w:t>
            </w:r>
          </w:p>
        </w:tc>
        <w:tc>
          <w:tcPr>
            <w:tcW w:w="1984" w:type="dxa"/>
          </w:tcPr>
          <w:p w14:paraId="4A8E7AEA" w14:textId="4D87B2FD" w:rsidR="004030E5" w:rsidRPr="004030E5" w:rsidRDefault="00D42244" w:rsidP="00D42244">
            <w:pPr>
              <w:rPr>
                <w:color w:val="auto"/>
              </w:rPr>
            </w:pPr>
            <w:r>
              <w:rPr>
                <w:color w:val="auto"/>
              </w:rPr>
              <w:t>User</w:t>
            </w:r>
          </w:p>
        </w:tc>
        <w:tc>
          <w:tcPr>
            <w:tcW w:w="4119" w:type="dxa"/>
          </w:tcPr>
          <w:p w14:paraId="181510D6" w14:textId="77777777" w:rsidR="00D42244" w:rsidRDefault="00D42244" w:rsidP="004030E5">
            <w:pPr>
              <w:rPr>
                <w:color w:val="auto"/>
              </w:rPr>
            </w:pPr>
            <w:r w:rsidRPr="00D42244">
              <w:rPr>
                <w:color w:val="auto"/>
              </w:rPr>
              <w:t xml:space="preserve">1) enter email id/username </w:t>
            </w:r>
          </w:p>
          <w:p w14:paraId="0943053B" w14:textId="77777777" w:rsidR="00D42244" w:rsidRDefault="00D42244" w:rsidP="004030E5">
            <w:pPr>
              <w:rPr>
                <w:color w:val="auto"/>
              </w:rPr>
            </w:pPr>
            <w:r w:rsidRPr="00D42244">
              <w:rPr>
                <w:color w:val="auto"/>
              </w:rPr>
              <w:t xml:space="preserve">2) enter new password </w:t>
            </w:r>
          </w:p>
          <w:p w14:paraId="570E3CD9" w14:textId="7B33B210" w:rsidR="004030E5" w:rsidRPr="004030E5" w:rsidRDefault="00D42244" w:rsidP="004030E5">
            <w:pPr>
              <w:rPr>
                <w:color w:val="auto"/>
              </w:rPr>
            </w:pPr>
            <w:r w:rsidRPr="00D42244">
              <w:rPr>
                <w:color w:val="auto"/>
              </w:rPr>
              <w:t>3) enter confirm password</w:t>
            </w:r>
          </w:p>
        </w:tc>
      </w:tr>
      <w:tr w:rsidR="00D42244" w:rsidRPr="004030E5" w14:paraId="756F96D7" w14:textId="77777777" w:rsidTr="007A5F94">
        <w:tc>
          <w:tcPr>
            <w:tcW w:w="856" w:type="dxa"/>
          </w:tcPr>
          <w:p w14:paraId="43E6E3B3" w14:textId="317E6308" w:rsidR="00D42244" w:rsidRDefault="00D42244" w:rsidP="004030E5">
            <w:pPr>
              <w:rPr>
                <w:color w:val="auto"/>
              </w:rPr>
            </w:pPr>
            <w:r>
              <w:rPr>
                <w:color w:val="auto"/>
              </w:rPr>
              <w:t>4.</w:t>
            </w:r>
          </w:p>
        </w:tc>
        <w:tc>
          <w:tcPr>
            <w:tcW w:w="2967" w:type="dxa"/>
          </w:tcPr>
          <w:p w14:paraId="0BBA26CB" w14:textId="4BE3E719" w:rsidR="00D42244" w:rsidRDefault="00DE726A" w:rsidP="004030E5">
            <w:pPr>
              <w:rPr>
                <w:color w:val="auto"/>
              </w:rPr>
            </w:pPr>
            <w:r w:rsidRPr="00DE726A">
              <w:rPr>
                <w:color w:val="auto"/>
              </w:rPr>
              <w:t>Authorities</w:t>
            </w:r>
            <w:r w:rsidR="00637E9C">
              <w:rPr>
                <w:color w:val="auto"/>
              </w:rPr>
              <w:t xml:space="preserve"> </w:t>
            </w:r>
            <w:r w:rsidRPr="00DE726A">
              <w:rPr>
                <w:color w:val="auto"/>
              </w:rPr>
              <w:t>user</w:t>
            </w:r>
          </w:p>
        </w:tc>
        <w:tc>
          <w:tcPr>
            <w:tcW w:w="1984" w:type="dxa"/>
          </w:tcPr>
          <w:p w14:paraId="7F6EE846" w14:textId="0187DA0A" w:rsidR="00D42244" w:rsidRDefault="00DE726A" w:rsidP="00D42244">
            <w:pPr>
              <w:rPr>
                <w:color w:val="auto"/>
              </w:rPr>
            </w:pPr>
            <w:r>
              <w:rPr>
                <w:color w:val="auto"/>
              </w:rPr>
              <w:t>L</w:t>
            </w:r>
            <w:r w:rsidRPr="00DE726A">
              <w:rPr>
                <w:color w:val="auto"/>
              </w:rPr>
              <w:t>ogin holder</w:t>
            </w:r>
            <w:r w:rsidR="007A5F94">
              <w:rPr>
                <w:color w:val="auto"/>
              </w:rPr>
              <w:t xml:space="preserve"> / User</w:t>
            </w:r>
          </w:p>
        </w:tc>
        <w:tc>
          <w:tcPr>
            <w:tcW w:w="4119" w:type="dxa"/>
          </w:tcPr>
          <w:p w14:paraId="2BAA8169" w14:textId="77777777" w:rsidR="00DE726A" w:rsidRDefault="00DE726A" w:rsidP="004030E5">
            <w:pPr>
              <w:rPr>
                <w:color w:val="auto"/>
              </w:rPr>
            </w:pPr>
            <w:r w:rsidRPr="00DE726A">
              <w:rPr>
                <w:color w:val="auto"/>
              </w:rPr>
              <w:t xml:space="preserve">1)see the home page </w:t>
            </w:r>
          </w:p>
          <w:p w14:paraId="5CD1BDEA" w14:textId="59123C92" w:rsidR="00D42244" w:rsidRPr="00D42244" w:rsidRDefault="00DE726A" w:rsidP="004030E5">
            <w:pPr>
              <w:rPr>
                <w:color w:val="auto"/>
              </w:rPr>
            </w:pPr>
            <w:r w:rsidRPr="00DE726A">
              <w:rPr>
                <w:color w:val="auto"/>
              </w:rPr>
              <w:t>(all blog, own blog, add blog)</w:t>
            </w:r>
          </w:p>
        </w:tc>
      </w:tr>
      <w:tr w:rsidR="00DE726A" w:rsidRPr="004030E5" w14:paraId="046F13A5" w14:textId="77777777" w:rsidTr="007A5F94">
        <w:tc>
          <w:tcPr>
            <w:tcW w:w="856" w:type="dxa"/>
          </w:tcPr>
          <w:p w14:paraId="5E88D803" w14:textId="6632105C" w:rsidR="00DE726A" w:rsidRDefault="00DE726A" w:rsidP="004030E5">
            <w:pPr>
              <w:rPr>
                <w:color w:val="auto"/>
              </w:rPr>
            </w:pPr>
            <w:r>
              <w:rPr>
                <w:color w:val="auto"/>
              </w:rPr>
              <w:t>5.</w:t>
            </w:r>
          </w:p>
        </w:tc>
        <w:tc>
          <w:tcPr>
            <w:tcW w:w="2967" w:type="dxa"/>
          </w:tcPr>
          <w:p w14:paraId="42D3C4B4" w14:textId="1A4523C0" w:rsidR="00DE726A" w:rsidRPr="00DE726A" w:rsidRDefault="009A5091" w:rsidP="004030E5">
            <w:pPr>
              <w:rPr>
                <w:color w:val="auto"/>
              </w:rPr>
            </w:pPr>
            <w:r>
              <w:rPr>
                <w:color w:val="auto"/>
              </w:rPr>
              <w:t>Create</w:t>
            </w:r>
            <w:r w:rsidRPr="009A5091">
              <w:rPr>
                <w:color w:val="auto"/>
              </w:rPr>
              <w:t xml:space="preserve"> </w:t>
            </w:r>
            <w:r w:rsidR="00227115">
              <w:rPr>
                <w:color w:val="auto"/>
              </w:rPr>
              <w:t>and Modify</w:t>
            </w:r>
            <w:r w:rsidR="00637E9C">
              <w:rPr>
                <w:color w:val="auto"/>
              </w:rPr>
              <w:t xml:space="preserve"> </w:t>
            </w:r>
            <w:r w:rsidRPr="009A5091">
              <w:rPr>
                <w:color w:val="auto"/>
              </w:rPr>
              <w:t xml:space="preserve">your own blog   </w:t>
            </w:r>
          </w:p>
        </w:tc>
        <w:tc>
          <w:tcPr>
            <w:tcW w:w="1984" w:type="dxa"/>
          </w:tcPr>
          <w:p w14:paraId="512E1085" w14:textId="0EC7326E" w:rsidR="00DE726A" w:rsidRDefault="00227115" w:rsidP="00D42244">
            <w:pPr>
              <w:rPr>
                <w:color w:val="auto"/>
              </w:rPr>
            </w:pPr>
            <w:r>
              <w:rPr>
                <w:color w:val="auto"/>
              </w:rPr>
              <w:t>L</w:t>
            </w:r>
            <w:r w:rsidRPr="00227115">
              <w:rPr>
                <w:color w:val="auto"/>
              </w:rPr>
              <w:t>ogin holder</w:t>
            </w:r>
            <w:r>
              <w:rPr>
                <w:color w:val="auto"/>
              </w:rPr>
              <w:t xml:space="preserve"> </w:t>
            </w:r>
            <w:r w:rsidR="00283108">
              <w:rPr>
                <w:color w:val="auto"/>
              </w:rPr>
              <w:t>/</w:t>
            </w:r>
            <w:r w:rsidR="007A5F94">
              <w:rPr>
                <w:color w:val="auto"/>
              </w:rPr>
              <w:t>U</w:t>
            </w:r>
            <w:r w:rsidR="00283108">
              <w:rPr>
                <w:color w:val="auto"/>
              </w:rPr>
              <w:t>ser</w:t>
            </w:r>
          </w:p>
        </w:tc>
        <w:tc>
          <w:tcPr>
            <w:tcW w:w="4119" w:type="dxa"/>
          </w:tcPr>
          <w:p w14:paraId="6F3CA411" w14:textId="697937DE" w:rsidR="00796C50" w:rsidRPr="007A5F94" w:rsidRDefault="00227115" w:rsidP="007A5F94">
            <w:pPr>
              <w:pStyle w:val="ListParagraph"/>
              <w:numPr>
                <w:ilvl w:val="0"/>
                <w:numId w:val="6"/>
              </w:numPr>
              <w:rPr>
                <w:color w:val="auto"/>
              </w:rPr>
            </w:pPr>
            <w:r w:rsidRPr="00283108">
              <w:rPr>
                <w:color w:val="auto"/>
              </w:rPr>
              <w:t xml:space="preserve">login holder can </w:t>
            </w:r>
            <w:r w:rsidR="00796C50">
              <w:rPr>
                <w:color w:val="auto"/>
              </w:rPr>
              <w:t>create</w:t>
            </w:r>
            <w:r w:rsidR="007A5F94">
              <w:rPr>
                <w:color w:val="auto"/>
              </w:rPr>
              <w:t>, Modify and Delete our own blog</w:t>
            </w:r>
          </w:p>
        </w:tc>
      </w:tr>
    </w:tbl>
    <w:p w14:paraId="6C915859" w14:textId="77777777" w:rsidR="004030E5" w:rsidRPr="004030E5" w:rsidRDefault="004030E5" w:rsidP="004030E5">
      <w:pPr>
        <w:rPr>
          <w:color w:val="auto"/>
        </w:rPr>
      </w:pPr>
    </w:p>
    <w:p w14:paraId="5A181F7D" w14:textId="6A7CE715" w:rsidR="00FD24AF" w:rsidRPr="004030E5" w:rsidRDefault="00FD24AF" w:rsidP="004B7E44">
      <w:pPr>
        <w:rPr>
          <w:color w:val="auto"/>
        </w:rPr>
      </w:pPr>
    </w:p>
    <w:p w14:paraId="54BA0750" w14:textId="7FB77D79" w:rsidR="00FD24AF" w:rsidRPr="004030E5" w:rsidRDefault="00FD24AF" w:rsidP="004B7E44">
      <w:pPr>
        <w:rPr>
          <w:color w:val="auto"/>
        </w:rPr>
      </w:pPr>
    </w:p>
    <w:p w14:paraId="3D557D00" w14:textId="13A92E29" w:rsidR="00FD24AF" w:rsidRPr="004030E5" w:rsidRDefault="00FD24AF" w:rsidP="004B7E44">
      <w:pPr>
        <w:rPr>
          <w:color w:val="auto"/>
        </w:rPr>
      </w:pPr>
    </w:p>
    <w:p w14:paraId="5C5CA778" w14:textId="16583D41" w:rsidR="00FD24AF" w:rsidRDefault="00A00989" w:rsidP="004B7E44">
      <w:pPr>
        <w:rPr>
          <w:color w:val="auto"/>
        </w:rPr>
      </w:pPr>
      <w:r>
        <w:rPr>
          <w:color w:val="auto"/>
        </w:rPr>
        <w:t>Validation</w:t>
      </w:r>
      <w:r w:rsidR="000703DB">
        <w:rPr>
          <w:color w:val="auto"/>
        </w:rPr>
        <w:t>s</w:t>
      </w:r>
      <w:r>
        <w:rPr>
          <w:color w:val="auto"/>
        </w:rPr>
        <w:t xml:space="preserve"> :</w:t>
      </w:r>
    </w:p>
    <w:p w14:paraId="79542147" w14:textId="77777777" w:rsidR="000703DB" w:rsidRDefault="000703DB" w:rsidP="004B7E44">
      <w:pPr>
        <w:rPr>
          <w:color w:val="auto"/>
        </w:rPr>
      </w:pPr>
    </w:p>
    <w:p w14:paraId="14E1680E" w14:textId="0BA3A66C" w:rsidR="00305BE9" w:rsidRDefault="000703DB" w:rsidP="000703DB">
      <w:pPr>
        <w:pStyle w:val="ListParagraph"/>
        <w:numPr>
          <w:ilvl w:val="0"/>
          <w:numId w:val="7"/>
        </w:numPr>
        <w:rPr>
          <w:color w:val="auto"/>
        </w:rPr>
      </w:pPr>
      <w:r w:rsidRPr="00305BE9">
        <w:rPr>
          <w:color w:val="auto"/>
        </w:rPr>
        <w:t xml:space="preserve">Name - Only alphabets and spaces </w:t>
      </w:r>
    </w:p>
    <w:p w14:paraId="6F91F48E" w14:textId="55901E25" w:rsidR="000703DB" w:rsidRDefault="000703DB" w:rsidP="000703DB">
      <w:pPr>
        <w:pStyle w:val="ListParagraph"/>
        <w:numPr>
          <w:ilvl w:val="0"/>
          <w:numId w:val="7"/>
        </w:numPr>
        <w:rPr>
          <w:color w:val="auto"/>
        </w:rPr>
      </w:pPr>
      <w:r w:rsidRPr="00305BE9">
        <w:rPr>
          <w:color w:val="auto"/>
        </w:rPr>
        <w:t>Email – valid Email address</w:t>
      </w:r>
    </w:p>
    <w:p w14:paraId="0FCFCA2D" w14:textId="08775343" w:rsidR="00305BE9" w:rsidRPr="000703DB" w:rsidRDefault="00305BE9" w:rsidP="000703DB">
      <w:pPr>
        <w:pStyle w:val="ListParagraph"/>
        <w:numPr>
          <w:ilvl w:val="0"/>
          <w:numId w:val="7"/>
        </w:numPr>
        <w:rPr>
          <w:color w:val="auto"/>
        </w:rPr>
      </w:pPr>
      <w:r>
        <w:rPr>
          <w:color w:val="auto"/>
        </w:rPr>
        <w:t xml:space="preserve">Mobile Number </w:t>
      </w:r>
      <w:r w:rsidR="00F72F17">
        <w:rPr>
          <w:color w:val="auto"/>
        </w:rPr>
        <w:t>–</w:t>
      </w:r>
      <w:r>
        <w:rPr>
          <w:color w:val="auto"/>
        </w:rPr>
        <w:t xml:space="preserve"> </w:t>
      </w:r>
      <w:r w:rsidR="00F72F17">
        <w:rPr>
          <w:color w:val="auto"/>
        </w:rPr>
        <w:t>Only numbers (length&gt;10)</w:t>
      </w:r>
    </w:p>
    <w:p w14:paraId="380BD399" w14:textId="77777777" w:rsidR="00A00989" w:rsidRPr="004030E5" w:rsidRDefault="00A00989" w:rsidP="004B7E44">
      <w:pPr>
        <w:rPr>
          <w:color w:val="auto"/>
        </w:rPr>
      </w:pPr>
    </w:p>
    <w:sectPr w:rsidR="00A00989" w:rsidRPr="004030E5" w:rsidSect="004B7E44">
      <w:headerReference w:type="default" r:id="rId8"/>
      <w:footerReference w:type="default" r:id="rId9"/>
      <w:footerReference w:type="first" r:id="rId10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49E47" w14:textId="77777777" w:rsidR="00443904" w:rsidRDefault="00443904" w:rsidP="004B7E44">
      <w:r>
        <w:separator/>
      </w:r>
    </w:p>
  </w:endnote>
  <w:endnote w:type="continuationSeparator" w:id="0">
    <w:p w14:paraId="2654D6F8" w14:textId="77777777" w:rsidR="00443904" w:rsidRDefault="00443904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ED00DCB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2374EA0" w14:textId="1DC619BF" w:rsidR="004B7E44" w:rsidRDefault="00A80871" w:rsidP="004B7E44">
          <w:pPr>
            <w:pStyle w:val="Footer"/>
          </w:pPr>
          <w:r>
            <w:t>Group E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1E53EC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C484D" w14:textId="77777777" w:rsidR="00443904" w:rsidRDefault="00443904" w:rsidP="004B7E44">
      <w:r>
        <w:separator/>
      </w:r>
    </w:p>
  </w:footnote>
  <w:footnote w:type="continuationSeparator" w:id="0">
    <w:p w14:paraId="44244A67" w14:textId="77777777" w:rsidR="00443904" w:rsidRDefault="00443904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4D974AF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C47AD8B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4993F959" wp14:editId="4CD1A578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AB74AD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993F959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7CAB74AD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D04CA"/>
    <w:multiLevelType w:val="hybridMultilevel"/>
    <w:tmpl w:val="FBC2CF82"/>
    <w:lvl w:ilvl="0" w:tplc="15082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F0B6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0D50DBE"/>
    <w:multiLevelType w:val="hybridMultilevel"/>
    <w:tmpl w:val="A80EB1CE"/>
    <w:lvl w:ilvl="0" w:tplc="9BC2F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4B083D"/>
    <w:multiLevelType w:val="hybridMultilevel"/>
    <w:tmpl w:val="88F47E1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64294C0F"/>
    <w:multiLevelType w:val="hybridMultilevel"/>
    <w:tmpl w:val="FBC2C84C"/>
    <w:lvl w:ilvl="0" w:tplc="98740A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37424"/>
    <w:multiLevelType w:val="hybridMultilevel"/>
    <w:tmpl w:val="C1C8C2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712AF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053894705">
    <w:abstractNumId w:val="0"/>
  </w:num>
  <w:num w:numId="2" w16cid:durableId="683169391">
    <w:abstractNumId w:val="1"/>
  </w:num>
  <w:num w:numId="3" w16cid:durableId="1824933855">
    <w:abstractNumId w:val="5"/>
  </w:num>
  <w:num w:numId="4" w16cid:durableId="951589919">
    <w:abstractNumId w:val="6"/>
  </w:num>
  <w:num w:numId="5" w16cid:durableId="1217084741">
    <w:abstractNumId w:val="3"/>
  </w:num>
  <w:num w:numId="6" w16cid:durableId="1702171917">
    <w:abstractNumId w:val="4"/>
  </w:num>
  <w:num w:numId="7" w16cid:durableId="6721463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0DB"/>
    <w:rsid w:val="000703DB"/>
    <w:rsid w:val="00095730"/>
    <w:rsid w:val="000D0065"/>
    <w:rsid w:val="00181FD2"/>
    <w:rsid w:val="00227115"/>
    <w:rsid w:val="00236BB2"/>
    <w:rsid w:val="00283108"/>
    <w:rsid w:val="00293B83"/>
    <w:rsid w:val="00305BE9"/>
    <w:rsid w:val="004030E5"/>
    <w:rsid w:val="00443904"/>
    <w:rsid w:val="004B7E44"/>
    <w:rsid w:val="004D5252"/>
    <w:rsid w:val="004F2B86"/>
    <w:rsid w:val="005335E0"/>
    <w:rsid w:val="005A12F1"/>
    <w:rsid w:val="005A718F"/>
    <w:rsid w:val="00637E9C"/>
    <w:rsid w:val="006A3CE7"/>
    <w:rsid w:val="006B285D"/>
    <w:rsid w:val="00724695"/>
    <w:rsid w:val="007516CF"/>
    <w:rsid w:val="007673C7"/>
    <w:rsid w:val="00796C50"/>
    <w:rsid w:val="007A5F94"/>
    <w:rsid w:val="00892686"/>
    <w:rsid w:val="008B33BC"/>
    <w:rsid w:val="009120E9"/>
    <w:rsid w:val="00926625"/>
    <w:rsid w:val="00945900"/>
    <w:rsid w:val="009A5091"/>
    <w:rsid w:val="009C396C"/>
    <w:rsid w:val="00A00989"/>
    <w:rsid w:val="00A401F3"/>
    <w:rsid w:val="00A80871"/>
    <w:rsid w:val="00A904D1"/>
    <w:rsid w:val="00B572B4"/>
    <w:rsid w:val="00C54551"/>
    <w:rsid w:val="00D42244"/>
    <w:rsid w:val="00DB26A7"/>
    <w:rsid w:val="00DE726A"/>
    <w:rsid w:val="00E76CAD"/>
    <w:rsid w:val="00E94B5F"/>
    <w:rsid w:val="00F72F17"/>
    <w:rsid w:val="00FB5038"/>
    <w:rsid w:val="00FC40DB"/>
    <w:rsid w:val="00FD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806A0B"/>
  <w15:chartTrackingRefBased/>
  <w15:docId w15:val="{4F328673-ED71-4569-A29B-4C10219BB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FC40DB"/>
    <w:pPr>
      <w:ind w:left="720"/>
      <w:contextualSpacing/>
    </w:pPr>
  </w:style>
  <w:style w:type="paragraph" w:customStyle="1" w:styleId="selectable-text">
    <w:name w:val="selectable-text"/>
    <w:basedOn w:val="Normal"/>
    <w:rsid w:val="005A12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customStyle="1" w:styleId="selectable-text1">
    <w:name w:val="selectable-text1"/>
    <w:basedOn w:val="DefaultParagraphFont"/>
    <w:rsid w:val="005A12F1"/>
  </w:style>
  <w:style w:type="table" w:styleId="TableGrid">
    <w:name w:val="Table Grid"/>
    <w:basedOn w:val="TableNormal"/>
    <w:uiPriority w:val="39"/>
    <w:rsid w:val="00926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mano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65</TotalTime>
  <Pages>3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Manoranjith M</dc:creator>
  <cp:keywords/>
  <dc:description/>
  <cp:lastModifiedBy>Manoranjith M</cp:lastModifiedBy>
  <cp:revision>25</cp:revision>
  <dcterms:created xsi:type="dcterms:W3CDTF">2022-07-28T05:33:00Z</dcterms:created>
  <dcterms:modified xsi:type="dcterms:W3CDTF">2022-07-28T08:37:00Z</dcterms:modified>
</cp:coreProperties>
</file>
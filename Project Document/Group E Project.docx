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36"/>
      </w:tblGrid>
      <w:tr w:rsidR="004030E5" w:rsidRPr="004030E5" w14:paraId="0CB2E743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50A30462" w14:textId="77777777" w:rsidR="004B7E44" w:rsidRPr="004030E5" w:rsidRDefault="004B7E44" w:rsidP="004B7E44">
            <w:pPr>
              <w:rPr>
                <w:color w:val="auto"/>
              </w:rPr>
            </w:pPr>
            <w:r w:rsidRPr="004030E5">
              <w:rPr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50704ABC" wp14:editId="0B718777">
                      <wp:extent cx="582168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2168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1C5DA24" w14:textId="68542A99" w:rsidR="004B7E44" w:rsidRDefault="00FC40DB" w:rsidP="004B7E44">
                                  <w:pPr>
                                    <w:pStyle w:val="Title"/>
                                  </w:pPr>
                                  <w:r>
                                    <w:t>Trav</w:t>
                                  </w:r>
                                  <w:r w:rsidR="0037297B">
                                    <w:t>EL B</w:t>
                                  </w:r>
                                  <w:r w:rsidR="00236BB2">
                                    <w:t>log</w:t>
                                  </w:r>
                                  <w:r w:rsidR="0037297B">
                                    <w:t>G</w:t>
                                  </w:r>
                                  <w:r w:rsidR="00B36577">
                                    <w:t>er</w:t>
                                  </w:r>
                                  <w:r w:rsidR="00716A2C">
                                    <w:t>s</w:t>
                                  </w:r>
                                  <w:r>
                                    <w:t xml:space="preserve"> </w:t>
                                  </w:r>
                                </w:p>
                                <w:p w14:paraId="793D8C0D" w14:textId="4128DF6C" w:rsidR="00FC40DB" w:rsidRPr="004B7E44" w:rsidRDefault="00FC40DB" w:rsidP="004B7E44">
                                  <w:pPr>
                                    <w:pStyle w:val="Title"/>
                                  </w:pPr>
                                  <w:r>
                                    <w:t>Application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0704AB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58.4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" filled="f" stroked="f" strokeweight=".5pt">
                      <v:textbox>
                        <w:txbxContent>
                          <w:p w14:paraId="21C5DA24" w14:textId="68542A99" w:rsidR="004B7E44" w:rsidRDefault="00FC40DB" w:rsidP="004B7E44">
                            <w:pPr>
                              <w:pStyle w:val="Title"/>
                            </w:pPr>
                            <w:r>
                              <w:t>Trav</w:t>
                            </w:r>
                            <w:r w:rsidR="0037297B">
                              <w:t>EL B</w:t>
                            </w:r>
                            <w:r w:rsidR="00236BB2">
                              <w:t>log</w:t>
                            </w:r>
                            <w:r w:rsidR="0037297B">
                              <w:t>G</w:t>
                            </w:r>
                            <w:r w:rsidR="00B36577">
                              <w:t>er</w:t>
                            </w:r>
                            <w:r w:rsidR="00716A2C">
                              <w:t>s</w:t>
                            </w:r>
                            <w:r>
                              <w:t xml:space="preserve"> </w:t>
                            </w:r>
                          </w:p>
                          <w:p w14:paraId="793D8C0D" w14:textId="4128DF6C" w:rsidR="00FC40DB" w:rsidRPr="004B7E44" w:rsidRDefault="00FC40DB" w:rsidP="004B7E44">
                            <w:pPr>
                              <w:pStyle w:val="Title"/>
                            </w:pPr>
                            <w:r>
                              <w:t>Application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8EC0B61" w14:textId="77777777" w:rsidR="004B7E44" w:rsidRPr="004030E5" w:rsidRDefault="004B7E44" w:rsidP="004B7E44">
            <w:pPr>
              <w:rPr>
                <w:color w:val="auto"/>
              </w:rPr>
            </w:pPr>
            <w:r w:rsidRPr="004030E5">
              <w:rPr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564465E4" wp14:editId="1905CDCC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E94CCC9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327D51AB" w14:textId="77777777" w:rsidR="004B7E44" w:rsidRPr="004030E5" w:rsidRDefault="004B7E44" w:rsidP="004B7E44">
            <w:pPr>
              <w:rPr>
                <w:color w:val="auto"/>
              </w:rPr>
            </w:pPr>
            <w:r w:rsidRPr="004030E5">
              <w:rPr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0EB4C927" wp14:editId="22156016">
                      <wp:extent cx="772668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2668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FC51645" w14:textId="39356E93" w:rsidR="004B7E44" w:rsidRPr="0076444F" w:rsidRDefault="008E59F4" w:rsidP="004B7E44">
                                  <w:pPr>
                                    <w:pStyle w:val="Subtitle"/>
                                    <w:rPr>
                                      <w:rFonts w:ascii="Bell MT" w:hAnsi="Bell MT"/>
                                      <w:sz w:val="48"/>
                                      <w:szCs w:val="16"/>
                                    </w:rPr>
                                  </w:pPr>
                                  <w:r w:rsidRPr="0076444F">
                                    <w:rPr>
                                      <w:rFonts w:ascii="Bell MT" w:hAnsi="Bell MT"/>
                                      <w:sz w:val="48"/>
                                      <w:szCs w:val="16"/>
                                    </w:rPr>
                                    <w:t xml:space="preserve">WE GIVE BEST </w:t>
                                  </w:r>
                                  <w:r w:rsidR="00E15AC1" w:rsidRPr="0076444F">
                                    <w:rPr>
                                      <w:rFonts w:ascii="Bell MT" w:hAnsi="Bell MT"/>
                                      <w:sz w:val="48"/>
                                      <w:szCs w:val="16"/>
                                    </w:rPr>
                                    <w:t xml:space="preserve">TRAVEL </w:t>
                                  </w:r>
                                  <w:r w:rsidRPr="0076444F">
                                    <w:rPr>
                                      <w:rFonts w:ascii="Bell MT" w:hAnsi="Bell MT"/>
                                      <w:sz w:val="48"/>
                                      <w:szCs w:val="16"/>
                                    </w:rPr>
                                    <w:t>CHOICES!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EB4C927" id="Text Box 3" o:spid="_x0000_s1027" type="#_x0000_t202" style="width:608.4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" filled="f" stroked="f" strokeweight=".5pt">
                      <v:textbox>
                        <w:txbxContent>
                          <w:p w14:paraId="5FC51645" w14:textId="39356E93" w:rsidR="004B7E44" w:rsidRPr="0076444F" w:rsidRDefault="008E59F4" w:rsidP="004B7E44">
                            <w:pPr>
                              <w:pStyle w:val="Subtitle"/>
                              <w:rPr>
                                <w:rFonts w:ascii="Bell MT" w:hAnsi="Bell MT"/>
                                <w:sz w:val="48"/>
                                <w:szCs w:val="16"/>
                              </w:rPr>
                            </w:pPr>
                            <w:r w:rsidRPr="0076444F">
                              <w:rPr>
                                <w:rFonts w:ascii="Bell MT" w:hAnsi="Bell MT"/>
                                <w:sz w:val="48"/>
                                <w:szCs w:val="16"/>
                              </w:rPr>
                              <w:t xml:space="preserve">WE GIVE BEST </w:t>
                            </w:r>
                            <w:r w:rsidR="00E15AC1" w:rsidRPr="0076444F">
                              <w:rPr>
                                <w:rFonts w:ascii="Bell MT" w:hAnsi="Bell MT"/>
                                <w:sz w:val="48"/>
                                <w:szCs w:val="16"/>
                              </w:rPr>
                              <w:t xml:space="preserve">TRAVEL </w:t>
                            </w:r>
                            <w:r w:rsidRPr="0076444F">
                              <w:rPr>
                                <w:rFonts w:ascii="Bell MT" w:hAnsi="Bell MT"/>
                                <w:sz w:val="48"/>
                                <w:szCs w:val="16"/>
                              </w:rPr>
                              <w:t>CHOICES!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030E5" w:rsidRPr="004030E5" w14:paraId="4C0F2F37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5EBC86" w14:textId="1AAD041A" w:rsidR="004B7E44" w:rsidRPr="004030E5" w:rsidRDefault="004B7E44" w:rsidP="004B7E44">
            <w:pPr>
              <w:rPr>
                <w:noProof/>
                <w:color w:val="auto"/>
              </w:rPr>
            </w:pPr>
            <w:r w:rsidRPr="004030E5">
              <w:rPr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2F25413B" wp14:editId="7A8308A6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8AC429" w14:textId="77777777" w:rsidR="00FC40DB" w:rsidRDefault="00FC40DB" w:rsidP="004B7E44">
                                  <w:pPr>
                                    <w:pStyle w:val="Heading1"/>
                                  </w:pPr>
                                  <w:r>
                                    <w:t>Group E:</w:t>
                                  </w:r>
                                </w:p>
                                <w:p w14:paraId="78F7EDC6" w14:textId="77777777" w:rsidR="00FC40DB" w:rsidRDefault="00FC40DB" w:rsidP="004B7E44">
                                  <w:pPr>
                                    <w:pStyle w:val="Heading1"/>
                                  </w:pPr>
                                </w:p>
                                <w:p w14:paraId="023F3A5E" w14:textId="70940104" w:rsidR="004B7E44" w:rsidRPr="004B7E44" w:rsidRDefault="00FC40DB" w:rsidP="004B7E44">
                                  <w:pPr>
                                    <w:pStyle w:val="Heading1"/>
                                  </w:pPr>
                                  <w:r>
                                    <w:br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F25413B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/DzHAIAADMEAAAOAAAAZHJzL2Uyb0RvYy54bWysU8tu2zAQvBfoPxC815JV2Uk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" filled="f" stroked="f" strokeweight=".5pt">
                      <v:textbox>
                        <w:txbxContent>
                          <w:p w14:paraId="128AC429" w14:textId="77777777" w:rsidR="00FC40DB" w:rsidRDefault="00FC40DB" w:rsidP="004B7E44">
                            <w:pPr>
                              <w:pStyle w:val="Heading1"/>
                            </w:pPr>
                            <w:r>
                              <w:t>Group E:</w:t>
                            </w:r>
                          </w:p>
                          <w:p w14:paraId="78F7EDC6" w14:textId="77777777" w:rsidR="00FC40DB" w:rsidRDefault="00FC40DB" w:rsidP="004B7E44">
                            <w:pPr>
                              <w:pStyle w:val="Heading1"/>
                            </w:pPr>
                          </w:p>
                          <w:p w14:paraId="023F3A5E" w14:textId="70940104" w:rsidR="004B7E44" w:rsidRPr="004B7E44" w:rsidRDefault="00FC40DB" w:rsidP="004B7E44">
                            <w:pPr>
                              <w:pStyle w:val="Heading1"/>
                            </w:pPr>
                            <w:r>
                              <w:br/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B732996" w14:textId="3C30548D" w:rsidR="004B7E44" w:rsidRPr="004030E5" w:rsidRDefault="004B7E44" w:rsidP="004B7E44">
            <w:pPr>
              <w:rPr>
                <w:noProof/>
                <w:color w:val="auto"/>
              </w:rPr>
            </w:pPr>
            <w:r w:rsidRPr="004030E5">
              <w:rPr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2EE8E030" wp14:editId="3B73FAE6">
                      <wp:extent cx="4450080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45008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300734A" w14:textId="14B616A1" w:rsidR="004B7E44" w:rsidRDefault="00FC40DB" w:rsidP="00FC40DB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</w:pPr>
                                  <w:r>
                                    <w:t>Manoranjith (</w:t>
                                  </w:r>
                                  <w:r w:rsidR="00181FD2">
                                    <w:t>Front-</w:t>
                                  </w:r>
                                  <w:r w:rsidR="00095730">
                                    <w:t>End Dev)</w:t>
                                  </w:r>
                                </w:p>
                                <w:p w14:paraId="168975E7" w14:textId="1DB67BF1" w:rsidR="00FC40DB" w:rsidRDefault="00FC40DB" w:rsidP="00FC40DB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</w:pPr>
                                  <w:r>
                                    <w:t>Shiva Gupta</w:t>
                                  </w:r>
                                  <w:r w:rsidR="00095730">
                                    <w:t xml:space="preserve"> (</w:t>
                                  </w:r>
                                  <w:r w:rsidR="00181FD2">
                                    <w:t>Back-</w:t>
                                  </w:r>
                                  <w:r w:rsidR="00095730">
                                    <w:t>End Dev)</w:t>
                                  </w:r>
                                </w:p>
                                <w:p w14:paraId="796B9DB4" w14:textId="77777777" w:rsidR="002D7362" w:rsidRDefault="002D7362" w:rsidP="002D7362"/>
                                <w:p w14:paraId="6926F147" w14:textId="77777777" w:rsidR="002D7362" w:rsidRDefault="002D7362" w:rsidP="002D7362"/>
                                <w:p w14:paraId="13059D9D" w14:textId="77777777" w:rsidR="002D7362" w:rsidRPr="004B7E44" w:rsidRDefault="002D7362" w:rsidP="002D7362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EE8E030" id="Text Box 7" o:spid="_x0000_s1029" type="#_x0000_t202" style="width:350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" filled="f" stroked="f" strokeweight=".5pt">
                      <v:textbox>
                        <w:txbxContent>
                          <w:p w14:paraId="4300734A" w14:textId="14B616A1" w:rsidR="004B7E44" w:rsidRDefault="00FC40DB" w:rsidP="00FC40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Manoranjith (</w:t>
                            </w:r>
                            <w:r w:rsidR="00181FD2">
                              <w:t>Front-</w:t>
                            </w:r>
                            <w:r w:rsidR="00095730">
                              <w:t>End Dev)</w:t>
                            </w:r>
                          </w:p>
                          <w:p w14:paraId="168975E7" w14:textId="1DB67BF1" w:rsidR="00FC40DB" w:rsidRDefault="00FC40DB" w:rsidP="00FC40D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Shiva Gupta</w:t>
                            </w:r>
                            <w:r w:rsidR="00095730">
                              <w:t xml:space="preserve"> (</w:t>
                            </w:r>
                            <w:r w:rsidR="00181FD2">
                              <w:t>Back-</w:t>
                            </w:r>
                            <w:r w:rsidR="00095730">
                              <w:t>End Dev)</w:t>
                            </w:r>
                          </w:p>
                          <w:p w14:paraId="796B9DB4" w14:textId="77777777" w:rsidR="002D7362" w:rsidRDefault="002D7362" w:rsidP="002D7362"/>
                          <w:p w14:paraId="6926F147" w14:textId="77777777" w:rsidR="002D7362" w:rsidRDefault="002D7362" w:rsidP="002D7362"/>
                          <w:p w14:paraId="13059D9D" w14:textId="77777777" w:rsidR="002D7362" w:rsidRPr="004B7E44" w:rsidRDefault="002D7362" w:rsidP="002D7362"/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Pr="004030E5">
              <w:rPr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4CAF5AAC" wp14:editId="7E3657DD">
                      <wp:extent cx="2215166" cy="605155"/>
                      <wp:effectExtent l="0" t="0" r="0" b="4445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749AA3B" w14:textId="175DE086" w:rsidR="004B7E44" w:rsidRPr="004B7E44" w:rsidRDefault="004B7E44" w:rsidP="004B7E4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CAF5AAC" id="Text Box 10" o:spid="_x0000_s1030" type="#_x0000_t202" style="width:174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" filled="f" stroked="f" strokeweight=".5pt">
                      <v:textbox>
                        <w:txbxContent>
                          <w:p w14:paraId="5749AA3B" w14:textId="175DE086" w:rsidR="004B7E44" w:rsidRPr="004B7E44" w:rsidRDefault="004B7E44" w:rsidP="004B7E4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7D933502" w14:textId="473E9397" w:rsidR="004B7E44" w:rsidRPr="004030E5" w:rsidRDefault="00A80871" w:rsidP="004B7E44">
      <w:pPr>
        <w:rPr>
          <w:color w:val="auto"/>
        </w:rPr>
      </w:pPr>
      <w:r w:rsidRPr="004030E5">
        <w:rPr>
          <w:noProof/>
          <w:color w:val="auto"/>
        </w:rPr>
        <w:drawing>
          <wp:anchor distT="0" distB="0" distL="114300" distR="114300" simplePos="0" relativeHeight="251656704" behindDoc="1" locked="0" layoutInCell="1" allowOverlap="1" wp14:anchorId="05D5C242" wp14:editId="268B7220">
            <wp:simplePos x="0" y="0"/>
            <wp:positionH relativeFrom="margin">
              <wp:posOffset>-2705100</wp:posOffset>
            </wp:positionH>
            <wp:positionV relativeFrom="page">
              <wp:posOffset>-1356360</wp:posOffset>
            </wp:positionV>
            <wp:extent cx="14622780" cy="11650980"/>
            <wp:effectExtent l="0" t="0" r="762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22780" cy="1165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 w:rsidRPr="004030E5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7005DE39" wp14:editId="403AF7B9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1DD01F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    <w10:wrap anchory="page"/>
              </v:rect>
            </w:pict>
          </mc:Fallback>
        </mc:AlternateContent>
      </w:r>
    </w:p>
    <w:p w14:paraId="062EE769" w14:textId="6AC9D2F3" w:rsidR="00E94B5F" w:rsidRPr="004030E5" w:rsidRDefault="004B7E44" w:rsidP="005A12F1">
      <w:pPr>
        <w:spacing w:after="200"/>
        <w:rPr>
          <w:color w:val="auto"/>
        </w:rPr>
      </w:pPr>
      <w:r w:rsidRPr="004030E5">
        <w:rPr>
          <w:color w:val="auto"/>
        </w:rPr>
        <w:br w:type="page"/>
      </w:r>
    </w:p>
    <w:p w14:paraId="1554C816" w14:textId="708CBF11" w:rsidR="005A12F1" w:rsidRPr="004030E5" w:rsidRDefault="005A12F1" w:rsidP="004B7E44">
      <w:pPr>
        <w:rPr>
          <w:color w:val="auto"/>
        </w:rPr>
      </w:pPr>
    </w:p>
    <w:p w14:paraId="21CC2D51" w14:textId="18B9D335" w:rsidR="005A12F1" w:rsidRPr="001C0884" w:rsidRDefault="001601D6" w:rsidP="00236BB2">
      <w:pPr>
        <w:pStyle w:val="selectable-text"/>
        <w:rPr>
          <w:color w:val="A4063E" w:themeColor="accent6"/>
        </w:rPr>
      </w:pPr>
      <w:r w:rsidRPr="001C0884">
        <w:rPr>
          <w:rStyle w:val="selectable-text1"/>
          <w:color w:val="A4063E" w:themeColor="accent6"/>
          <w:sz w:val="32"/>
          <w:szCs w:val="32"/>
        </w:rPr>
        <w:t>1.</w:t>
      </w:r>
      <w:r w:rsidRPr="001C0884">
        <w:rPr>
          <w:rStyle w:val="selectable-text1"/>
          <w:color w:val="A4063E" w:themeColor="accent6"/>
        </w:rPr>
        <w:t xml:space="preserve"> </w:t>
      </w:r>
      <w:r w:rsidRPr="001C0884">
        <w:rPr>
          <w:rStyle w:val="selectable-text1"/>
          <w:color w:val="A4063E" w:themeColor="accent6"/>
          <w:sz w:val="32"/>
          <w:szCs w:val="32"/>
        </w:rPr>
        <w:t>OBJECTIVE</w:t>
      </w:r>
    </w:p>
    <w:p w14:paraId="0FAE384C" w14:textId="77777777" w:rsidR="00724695" w:rsidRPr="004030E5" w:rsidRDefault="00724695" w:rsidP="00724695">
      <w:pPr>
        <w:pStyle w:val="selectable-text"/>
        <w:numPr>
          <w:ilvl w:val="0"/>
          <w:numId w:val="3"/>
        </w:numPr>
      </w:pPr>
      <w:r w:rsidRPr="004030E5">
        <w:t>The purpose of travel sites is to provide information related to local or international tourists’ destinations.</w:t>
      </w:r>
    </w:p>
    <w:p w14:paraId="29B277C7" w14:textId="1D59EDB2" w:rsidR="00724695" w:rsidRPr="004030E5" w:rsidRDefault="00724695" w:rsidP="00724695">
      <w:pPr>
        <w:pStyle w:val="selectable-text"/>
        <w:numPr>
          <w:ilvl w:val="0"/>
          <w:numId w:val="3"/>
        </w:numPr>
      </w:pPr>
      <w:r w:rsidRPr="004030E5">
        <w:t xml:space="preserve">When you are planning trips to where you are not familiar with, you may need to look into them. </w:t>
      </w:r>
    </w:p>
    <w:p w14:paraId="3EA9E1AA" w14:textId="77777777" w:rsidR="00724695" w:rsidRPr="004030E5" w:rsidRDefault="00724695" w:rsidP="00724695">
      <w:pPr>
        <w:pStyle w:val="selectable-text"/>
        <w:numPr>
          <w:ilvl w:val="0"/>
          <w:numId w:val="3"/>
        </w:numPr>
      </w:pPr>
      <w:r w:rsidRPr="004030E5">
        <w:t>Travel sites are a platform to displace destination management companies that provides local travel services.</w:t>
      </w:r>
    </w:p>
    <w:p w14:paraId="0DB51C7F" w14:textId="7B5F3179" w:rsidR="005A12F1" w:rsidRDefault="00663C54" w:rsidP="00663C54">
      <w:pPr>
        <w:pStyle w:val="selectable-text"/>
        <w:numPr>
          <w:ilvl w:val="0"/>
          <w:numId w:val="3"/>
        </w:numPr>
      </w:pPr>
      <w:r>
        <w:t>Y</w:t>
      </w:r>
      <w:r w:rsidR="00724695" w:rsidRPr="004030E5">
        <w:t>ou can reserve transportation, day tour services, restaurants, hotels, etc. Besides, from the perspective of local services providers, the sites play the role of ads carrier.</w:t>
      </w:r>
    </w:p>
    <w:p w14:paraId="6ADD249D" w14:textId="77777777" w:rsidR="00AB4E85" w:rsidRPr="001C0884" w:rsidRDefault="00AB4E85" w:rsidP="00AB4E85">
      <w:pPr>
        <w:pStyle w:val="selectable-text"/>
        <w:ind w:left="720"/>
        <w:rPr>
          <w:color w:val="A4063E" w:themeColor="accent6"/>
        </w:rPr>
      </w:pPr>
    </w:p>
    <w:p w14:paraId="1736619C" w14:textId="0B0FA6B4" w:rsidR="005A12F1" w:rsidRPr="001C0884" w:rsidRDefault="005A12F1" w:rsidP="00236BB2">
      <w:pPr>
        <w:pStyle w:val="selectable-text"/>
        <w:rPr>
          <w:color w:val="A4063E" w:themeColor="accent6"/>
          <w:sz w:val="32"/>
          <w:szCs w:val="32"/>
        </w:rPr>
      </w:pPr>
      <w:r w:rsidRPr="001C0884">
        <w:rPr>
          <w:rStyle w:val="selectable-text1"/>
          <w:color w:val="A4063E" w:themeColor="accent6"/>
          <w:sz w:val="32"/>
          <w:szCs w:val="32"/>
        </w:rPr>
        <w:t>2</w:t>
      </w:r>
      <w:r w:rsidR="001601D6" w:rsidRPr="001C0884">
        <w:rPr>
          <w:rStyle w:val="selectable-text1"/>
          <w:color w:val="A4063E" w:themeColor="accent6"/>
          <w:sz w:val="32"/>
          <w:szCs w:val="32"/>
        </w:rPr>
        <w:t>.USER / ROLES</w:t>
      </w:r>
    </w:p>
    <w:p w14:paraId="1C4B6322" w14:textId="3754FB80" w:rsidR="005A12F1" w:rsidRPr="004030E5" w:rsidRDefault="005A12F1" w:rsidP="00236BB2">
      <w:pPr>
        <w:pStyle w:val="selectable-text"/>
        <w:ind w:firstLine="720"/>
        <w:rPr>
          <w:rStyle w:val="selectable-text1"/>
        </w:rPr>
      </w:pPr>
      <w:r w:rsidRPr="004030E5">
        <w:rPr>
          <w:rStyle w:val="selectable-text1"/>
        </w:rPr>
        <w:t xml:space="preserve">• </w:t>
      </w:r>
      <w:r w:rsidR="001601D6" w:rsidRPr="004030E5">
        <w:rPr>
          <w:rStyle w:val="selectable-text1"/>
        </w:rPr>
        <w:t>VIEWER</w:t>
      </w:r>
    </w:p>
    <w:p w14:paraId="59A748D2" w14:textId="75F61FB9" w:rsidR="00892686" w:rsidRDefault="002A0FA6" w:rsidP="001601D6">
      <w:pPr>
        <w:pStyle w:val="selectable-text"/>
        <w:numPr>
          <w:ilvl w:val="0"/>
          <w:numId w:val="10"/>
        </w:numPr>
      </w:pPr>
      <w:r>
        <w:t>A</w:t>
      </w:r>
      <w:r w:rsidR="00892686" w:rsidRPr="004030E5">
        <w:t>ble to see the home page and apply for a login</w:t>
      </w:r>
    </w:p>
    <w:p w14:paraId="0579BC54" w14:textId="1966B4EA" w:rsidR="0052461B" w:rsidRPr="004030E5" w:rsidRDefault="0052461B" w:rsidP="001601D6">
      <w:pPr>
        <w:pStyle w:val="selectable-text"/>
        <w:numPr>
          <w:ilvl w:val="0"/>
          <w:numId w:val="10"/>
        </w:numPr>
      </w:pPr>
      <w:r>
        <w:t xml:space="preserve">And </w:t>
      </w:r>
      <w:r w:rsidR="002320DE">
        <w:t>a</w:t>
      </w:r>
      <w:r>
        <w:t>lso reserve the transportatio</w:t>
      </w:r>
      <w:r w:rsidR="002320DE">
        <w:t>n with our clients</w:t>
      </w:r>
    </w:p>
    <w:p w14:paraId="533D9778" w14:textId="0E15AB70" w:rsidR="005A12F1" w:rsidRPr="004030E5" w:rsidRDefault="005A12F1" w:rsidP="00236BB2">
      <w:pPr>
        <w:pStyle w:val="selectable-text"/>
        <w:ind w:firstLine="720"/>
        <w:rPr>
          <w:rStyle w:val="selectable-text1"/>
        </w:rPr>
      </w:pPr>
      <w:r w:rsidRPr="004030E5">
        <w:rPr>
          <w:rStyle w:val="selectable-text1"/>
        </w:rPr>
        <w:t xml:space="preserve">• </w:t>
      </w:r>
      <w:r w:rsidR="001601D6" w:rsidRPr="004030E5">
        <w:rPr>
          <w:rStyle w:val="selectable-text1"/>
        </w:rPr>
        <w:t>LOGIN HOLDER</w:t>
      </w:r>
    </w:p>
    <w:p w14:paraId="4328EC83" w14:textId="2DF7E183" w:rsidR="00FB5038" w:rsidRPr="004030E5" w:rsidRDefault="00FB5038" w:rsidP="00FB5038">
      <w:pPr>
        <w:pStyle w:val="selectable-text"/>
        <w:numPr>
          <w:ilvl w:val="0"/>
          <w:numId w:val="5"/>
        </w:numPr>
      </w:pPr>
      <w:r w:rsidRPr="004030E5">
        <w:t>Able to see the home page</w:t>
      </w:r>
      <w:r w:rsidR="002320DE">
        <w:t xml:space="preserve"> </w:t>
      </w:r>
      <w:r w:rsidRPr="004030E5">
        <w:t xml:space="preserve">(all </w:t>
      </w:r>
      <w:proofErr w:type="gramStart"/>
      <w:r w:rsidRPr="004030E5">
        <w:t>blogs</w:t>
      </w:r>
      <w:r w:rsidR="002320DE">
        <w:t xml:space="preserve"> </w:t>
      </w:r>
      <w:r w:rsidR="00B96B0A">
        <w:t>,</w:t>
      </w:r>
      <w:proofErr w:type="gramEnd"/>
      <w:r w:rsidRPr="004030E5">
        <w:t xml:space="preserve">  Own blog)</w:t>
      </w:r>
    </w:p>
    <w:p w14:paraId="14063ABB" w14:textId="0E1A9A67" w:rsidR="00FB5038" w:rsidRPr="004030E5" w:rsidRDefault="00FB5038" w:rsidP="00FB5038">
      <w:pPr>
        <w:pStyle w:val="selectable-text"/>
        <w:numPr>
          <w:ilvl w:val="0"/>
          <w:numId w:val="5"/>
        </w:numPr>
      </w:pPr>
      <w:r w:rsidRPr="004030E5">
        <w:t>Modify your own blog</w:t>
      </w:r>
    </w:p>
    <w:p w14:paraId="4E07C2F1" w14:textId="7FED5F78" w:rsidR="00FB5038" w:rsidRPr="004030E5" w:rsidRDefault="00FB5038" w:rsidP="00FB5038">
      <w:pPr>
        <w:pStyle w:val="selectable-text"/>
        <w:numPr>
          <w:ilvl w:val="0"/>
          <w:numId w:val="5"/>
        </w:numPr>
      </w:pPr>
      <w:r w:rsidRPr="004030E5">
        <w:t>Add your own blog</w:t>
      </w:r>
    </w:p>
    <w:p w14:paraId="5CE7562D" w14:textId="55BB8158" w:rsidR="00892686" w:rsidRPr="004030E5" w:rsidRDefault="00FB5038" w:rsidP="00FB5038">
      <w:pPr>
        <w:pStyle w:val="selectable-text"/>
        <w:numPr>
          <w:ilvl w:val="0"/>
          <w:numId w:val="5"/>
        </w:numPr>
      </w:pPr>
      <w:r w:rsidRPr="004030E5">
        <w:t>Delete your own blog</w:t>
      </w:r>
    </w:p>
    <w:p w14:paraId="602116F5" w14:textId="79004597" w:rsidR="005A12F1" w:rsidRPr="004030E5" w:rsidRDefault="005A12F1" w:rsidP="00236BB2">
      <w:pPr>
        <w:pStyle w:val="selectable-text"/>
        <w:ind w:firstLine="720"/>
        <w:rPr>
          <w:rStyle w:val="selectable-text1"/>
        </w:rPr>
      </w:pPr>
      <w:r w:rsidRPr="004030E5">
        <w:rPr>
          <w:rStyle w:val="selectable-text1"/>
        </w:rPr>
        <w:t>•</w:t>
      </w:r>
      <w:r w:rsidR="001601D6" w:rsidRPr="004030E5">
        <w:rPr>
          <w:rStyle w:val="selectable-text1"/>
        </w:rPr>
        <w:t xml:space="preserve"> ADMINISTRATOR</w:t>
      </w:r>
    </w:p>
    <w:p w14:paraId="2D0EB821" w14:textId="11789045" w:rsidR="000D0065" w:rsidRDefault="002D7362" w:rsidP="009150E3">
      <w:pPr>
        <w:pStyle w:val="selectable-text"/>
        <w:numPr>
          <w:ilvl w:val="0"/>
          <w:numId w:val="8"/>
        </w:numPr>
      </w:pPr>
      <w:r>
        <w:t>P</w:t>
      </w:r>
      <w:r w:rsidR="000D0065" w:rsidRPr="004030E5">
        <w:t>rocess login account.</w:t>
      </w:r>
    </w:p>
    <w:p w14:paraId="738A8BEA" w14:textId="4B390BAB" w:rsidR="00011B39" w:rsidRPr="004030E5" w:rsidRDefault="005F0DE7" w:rsidP="009150E3">
      <w:pPr>
        <w:pStyle w:val="selectable-text"/>
        <w:numPr>
          <w:ilvl w:val="0"/>
          <w:numId w:val="8"/>
        </w:numPr>
      </w:pPr>
      <w:r>
        <w:t>If user want to reserve transportation, Admin will connect them with client partner (Travellers, or IRTC)</w:t>
      </w:r>
    </w:p>
    <w:p w14:paraId="36FEA2F5" w14:textId="3B24D703" w:rsidR="000D0065" w:rsidRPr="004030E5" w:rsidRDefault="002D7362" w:rsidP="009150E3">
      <w:pPr>
        <w:pStyle w:val="selectable-text"/>
        <w:numPr>
          <w:ilvl w:val="0"/>
          <w:numId w:val="8"/>
        </w:numPr>
      </w:pPr>
      <w:r>
        <w:t>A</w:t>
      </w:r>
      <w:r w:rsidR="000D0065" w:rsidRPr="004030E5">
        <w:t>void duplication (</w:t>
      </w:r>
      <w:r w:rsidR="00011B39">
        <w:t>User-</w:t>
      </w:r>
      <w:r w:rsidR="000D0065" w:rsidRPr="004030E5">
        <w:t>id</w:t>
      </w:r>
      <w:r w:rsidR="00011B39">
        <w:t>’s</w:t>
      </w:r>
      <w:r w:rsidR="000D0065" w:rsidRPr="004030E5">
        <w:t xml:space="preserve">, </w:t>
      </w:r>
      <w:r w:rsidR="00011B39">
        <w:t>P</w:t>
      </w:r>
      <w:r w:rsidR="000D0065" w:rsidRPr="004030E5">
        <w:t>assword</w:t>
      </w:r>
      <w:r w:rsidR="00011B39">
        <w:t>, Blog-</w:t>
      </w:r>
      <w:proofErr w:type="gramStart"/>
      <w:r w:rsidR="00011B39">
        <w:t xml:space="preserve">Id’s </w:t>
      </w:r>
      <w:r w:rsidR="000D0065" w:rsidRPr="004030E5">
        <w:t>)</w:t>
      </w:r>
      <w:proofErr w:type="gramEnd"/>
    </w:p>
    <w:p w14:paraId="2AE8ED92" w14:textId="6E7B4D4D" w:rsidR="005A12F1" w:rsidRPr="004030E5" w:rsidRDefault="001601D6" w:rsidP="00236BB2">
      <w:pPr>
        <w:pStyle w:val="selectable-text"/>
        <w:ind w:firstLine="720"/>
      </w:pPr>
      <w:r w:rsidRPr="004030E5">
        <w:rPr>
          <w:rStyle w:val="selectable-text1"/>
        </w:rPr>
        <w:t>• SYSTEM</w:t>
      </w:r>
    </w:p>
    <w:p w14:paraId="44EEC3B2" w14:textId="77777777" w:rsidR="005A12F1" w:rsidRPr="004030E5" w:rsidRDefault="005A12F1" w:rsidP="005A12F1">
      <w:pPr>
        <w:pStyle w:val="selectable-text"/>
      </w:pPr>
    </w:p>
    <w:p w14:paraId="628AEF87" w14:textId="010A7C47" w:rsidR="005A12F1" w:rsidRPr="004030E5" w:rsidRDefault="005A12F1" w:rsidP="004B7E44">
      <w:pPr>
        <w:rPr>
          <w:color w:val="auto"/>
        </w:rPr>
      </w:pPr>
    </w:p>
    <w:p w14:paraId="0A4E4DEB" w14:textId="790FE498" w:rsidR="00FD24AF" w:rsidRPr="004030E5" w:rsidRDefault="00FD24AF" w:rsidP="004B7E44">
      <w:pPr>
        <w:rPr>
          <w:color w:val="auto"/>
        </w:rPr>
      </w:pPr>
    </w:p>
    <w:p w14:paraId="71C197B6" w14:textId="2AE60659" w:rsidR="00FD24AF" w:rsidRPr="004030E5" w:rsidRDefault="00FD24AF" w:rsidP="004B7E44">
      <w:pPr>
        <w:rPr>
          <w:color w:val="auto"/>
        </w:rPr>
      </w:pPr>
    </w:p>
    <w:p w14:paraId="558E4718" w14:textId="4E4A377D" w:rsidR="00FD24AF" w:rsidRPr="004030E5" w:rsidRDefault="00FD24AF" w:rsidP="004B7E44">
      <w:pPr>
        <w:rPr>
          <w:color w:val="auto"/>
        </w:rPr>
      </w:pPr>
    </w:p>
    <w:p w14:paraId="103F931A" w14:textId="71FAF401" w:rsidR="00FD24AF" w:rsidRPr="004030E5" w:rsidRDefault="00FD24AF" w:rsidP="004B7E44">
      <w:pPr>
        <w:rPr>
          <w:color w:val="auto"/>
        </w:rPr>
      </w:pPr>
    </w:p>
    <w:p w14:paraId="436FC6F8" w14:textId="3230F4A2" w:rsidR="00FD24AF" w:rsidRPr="004030E5" w:rsidRDefault="00FD24AF" w:rsidP="004B7E44">
      <w:pPr>
        <w:rPr>
          <w:color w:val="auto"/>
        </w:rPr>
      </w:pPr>
    </w:p>
    <w:p w14:paraId="1B25AAD8" w14:textId="0F17D898" w:rsidR="00FD24AF" w:rsidRPr="004030E5" w:rsidRDefault="00FD24AF" w:rsidP="004B7E44">
      <w:pPr>
        <w:rPr>
          <w:color w:val="auto"/>
        </w:rPr>
      </w:pPr>
    </w:p>
    <w:p w14:paraId="142ADBE7" w14:textId="0AB37101" w:rsidR="00FD24AF" w:rsidRPr="004030E5" w:rsidRDefault="00FD24AF" w:rsidP="004B7E44">
      <w:pPr>
        <w:rPr>
          <w:color w:val="auto"/>
        </w:rPr>
      </w:pPr>
    </w:p>
    <w:p w14:paraId="5F51183E" w14:textId="6246175B" w:rsidR="00FD24AF" w:rsidRPr="001C0884" w:rsidRDefault="008F6B8D" w:rsidP="000D0065">
      <w:pPr>
        <w:pStyle w:val="Heading4"/>
        <w:rPr>
          <w:color w:val="auto"/>
          <w:sz w:val="32"/>
          <w:szCs w:val="32"/>
        </w:rPr>
      </w:pPr>
      <w:r>
        <w:rPr>
          <w:color w:val="A4063E" w:themeColor="accent6"/>
          <w:sz w:val="32"/>
          <w:szCs w:val="32"/>
        </w:rPr>
        <w:t xml:space="preserve">3. </w:t>
      </w:r>
      <w:r w:rsidR="000D0065" w:rsidRPr="001C0884">
        <w:rPr>
          <w:color w:val="A4063E" w:themeColor="accent6"/>
          <w:sz w:val="32"/>
          <w:szCs w:val="32"/>
        </w:rPr>
        <w:t xml:space="preserve">Use </w:t>
      </w:r>
      <w:proofErr w:type="gramStart"/>
      <w:r w:rsidR="000D0065" w:rsidRPr="001C0884">
        <w:rPr>
          <w:color w:val="A4063E" w:themeColor="accent6"/>
          <w:sz w:val="32"/>
          <w:szCs w:val="32"/>
        </w:rPr>
        <w:t>Cases :</w:t>
      </w:r>
      <w:proofErr w:type="gramEnd"/>
    </w:p>
    <w:p w14:paraId="6010E8C1" w14:textId="77777777" w:rsidR="000D0065" w:rsidRPr="004030E5" w:rsidRDefault="000D0065" w:rsidP="004030E5">
      <w:pPr>
        <w:rPr>
          <w:color w:val="auto"/>
        </w:rPr>
      </w:pPr>
    </w:p>
    <w:tbl>
      <w:tblPr>
        <w:tblStyle w:val="TableGrid"/>
        <w:tblW w:w="10916" w:type="dxa"/>
        <w:tblInd w:w="-431" w:type="dxa"/>
        <w:tblLook w:val="04A0" w:firstRow="1" w:lastRow="0" w:firstColumn="1" w:lastColumn="0" w:noHBand="0" w:noVBand="1"/>
      </w:tblPr>
      <w:tblGrid>
        <w:gridCol w:w="993"/>
        <w:gridCol w:w="2835"/>
        <w:gridCol w:w="2127"/>
        <w:gridCol w:w="4961"/>
      </w:tblGrid>
      <w:tr w:rsidR="004030E5" w:rsidRPr="004030E5" w14:paraId="79CE31B2" w14:textId="77777777" w:rsidTr="001C0884">
        <w:tc>
          <w:tcPr>
            <w:tcW w:w="993" w:type="dxa"/>
          </w:tcPr>
          <w:p w14:paraId="62A3E763" w14:textId="2313711A" w:rsidR="004030E5" w:rsidRPr="001C0884" w:rsidRDefault="004030E5" w:rsidP="00FB7640">
            <w:pPr>
              <w:spacing w:line="276" w:lineRule="auto"/>
              <w:rPr>
                <w:b/>
                <w:bCs/>
                <w:color w:val="auto"/>
                <w:sz w:val="32"/>
                <w:szCs w:val="32"/>
              </w:rPr>
            </w:pPr>
            <w:r w:rsidRPr="001C0884">
              <w:rPr>
                <w:b/>
                <w:bCs/>
                <w:color w:val="auto"/>
                <w:sz w:val="32"/>
                <w:szCs w:val="32"/>
              </w:rPr>
              <w:t>Sl.no</w:t>
            </w:r>
          </w:p>
        </w:tc>
        <w:tc>
          <w:tcPr>
            <w:tcW w:w="2835" w:type="dxa"/>
          </w:tcPr>
          <w:p w14:paraId="44F0B27B" w14:textId="15F3869B" w:rsidR="004030E5" w:rsidRPr="001C0884" w:rsidRDefault="004030E5" w:rsidP="00FB7640">
            <w:pPr>
              <w:spacing w:line="276" w:lineRule="auto"/>
              <w:rPr>
                <w:b/>
                <w:bCs/>
                <w:color w:val="auto"/>
                <w:sz w:val="32"/>
                <w:szCs w:val="32"/>
              </w:rPr>
            </w:pPr>
            <w:r w:rsidRPr="001C0884">
              <w:rPr>
                <w:b/>
                <w:bCs/>
                <w:color w:val="auto"/>
                <w:sz w:val="32"/>
                <w:szCs w:val="32"/>
              </w:rPr>
              <w:t>Title</w:t>
            </w:r>
          </w:p>
        </w:tc>
        <w:tc>
          <w:tcPr>
            <w:tcW w:w="2127" w:type="dxa"/>
          </w:tcPr>
          <w:p w14:paraId="60FBF9A4" w14:textId="70A8A50B" w:rsidR="004030E5" w:rsidRPr="001C0884" w:rsidRDefault="006B285D" w:rsidP="00FB7640">
            <w:pPr>
              <w:spacing w:line="276" w:lineRule="auto"/>
              <w:rPr>
                <w:b/>
                <w:bCs/>
                <w:color w:val="auto"/>
                <w:sz w:val="32"/>
                <w:szCs w:val="32"/>
              </w:rPr>
            </w:pPr>
            <w:r w:rsidRPr="001C0884">
              <w:rPr>
                <w:b/>
                <w:bCs/>
                <w:color w:val="auto"/>
                <w:sz w:val="32"/>
                <w:szCs w:val="32"/>
              </w:rPr>
              <w:t>Actor</w:t>
            </w:r>
          </w:p>
        </w:tc>
        <w:tc>
          <w:tcPr>
            <w:tcW w:w="4961" w:type="dxa"/>
          </w:tcPr>
          <w:p w14:paraId="3DA4E411" w14:textId="2FF4FD46" w:rsidR="004030E5" w:rsidRPr="001C0884" w:rsidRDefault="004030E5" w:rsidP="00FB7640">
            <w:pPr>
              <w:spacing w:line="276" w:lineRule="auto"/>
              <w:rPr>
                <w:b/>
                <w:bCs/>
                <w:color w:val="auto"/>
                <w:sz w:val="32"/>
                <w:szCs w:val="32"/>
              </w:rPr>
            </w:pPr>
            <w:r w:rsidRPr="001C0884">
              <w:rPr>
                <w:b/>
                <w:bCs/>
                <w:color w:val="auto"/>
                <w:sz w:val="32"/>
                <w:szCs w:val="32"/>
              </w:rPr>
              <w:t>Functionality</w:t>
            </w:r>
          </w:p>
        </w:tc>
      </w:tr>
      <w:tr w:rsidR="00B75F8E" w:rsidRPr="004030E5" w14:paraId="5E1B4EE6" w14:textId="77777777" w:rsidTr="001C0884">
        <w:tc>
          <w:tcPr>
            <w:tcW w:w="993" w:type="dxa"/>
          </w:tcPr>
          <w:p w14:paraId="6CD3313E" w14:textId="171BBE7F" w:rsidR="00B75F8E" w:rsidRPr="00B75F8E" w:rsidRDefault="00B75F8E" w:rsidP="00FB7640">
            <w:p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1.</w:t>
            </w:r>
          </w:p>
        </w:tc>
        <w:tc>
          <w:tcPr>
            <w:tcW w:w="2835" w:type="dxa"/>
          </w:tcPr>
          <w:p w14:paraId="7D14F794" w14:textId="19452448" w:rsidR="00B75F8E" w:rsidRPr="00B75F8E" w:rsidRDefault="00B75F8E" w:rsidP="00FB7640">
            <w:p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Common Use</w:t>
            </w:r>
          </w:p>
        </w:tc>
        <w:tc>
          <w:tcPr>
            <w:tcW w:w="2127" w:type="dxa"/>
          </w:tcPr>
          <w:p w14:paraId="286AE3E0" w14:textId="7F3F3E64" w:rsidR="00B75F8E" w:rsidRPr="00B75F8E" w:rsidRDefault="000B0AA1" w:rsidP="00FB7640">
            <w:p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Visitor</w:t>
            </w:r>
          </w:p>
        </w:tc>
        <w:tc>
          <w:tcPr>
            <w:tcW w:w="4961" w:type="dxa"/>
          </w:tcPr>
          <w:p w14:paraId="57FACEE1" w14:textId="353103C3" w:rsidR="00B75F8E" w:rsidRPr="003D4D57" w:rsidRDefault="00B75F8E" w:rsidP="00FB7640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color w:val="auto"/>
                <w:szCs w:val="28"/>
              </w:rPr>
            </w:pPr>
            <w:r w:rsidRPr="003D4D57">
              <w:rPr>
                <w:color w:val="auto"/>
                <w:szCs w:val="28"/>
              </w:rPr>
              <w:t>Visitor can</w:t>
            </w:r>
            <w:r w:rsidR="009A5ED9" w:rsidRPr="003D4D57">
              <w:rPr>
                <w:color w:val="auto"/>
                <w:szCs w:val="28"/>
              </w:rPr>
              <w:t xml:space="preserve"> reserve the transportation</w:t>
            </w:r>
            <w:r w:rsidR="00511266">
              <w:rPr>
                <w:color w:val="auto"/>
                <w:szCs w:val="28"/>
              </w:rPr>
              <w:t xml:space="preserve"> </w:t>
            </w:r>
            <w:r w:rsidR="00511266">
              <w:rPr>
                <w:color w:val="auto"/>
                <w:szCs w:val="28"/>
              </w:rPr>
              <w:br/>
              <w:t>(</w:t>
            </w:r>
            <w:r w:rsidR="000B0AA1">
              <w:rPr>
                <w:color w:val="auto"/>
                <w:szCs w:val="28"/>
              </w:rPr>
              <w:t xml:space="preserve"> </w:t>
            </w:r>
            <w:r w:rsidR="00055956" w:rsidRPr="00627776">
              <w:rPr>
                <w:color w:val="A4063E" w:themeColor="accent6"/>
                <w:szCs w:val="28"/>
              </w:rPr>
              <w:t>W</w:t>
            </w:r>
            <w:r w:rsidR="00511266" w:rsidRPr="00627776">
              <w:rPr>
                <w:color w:val="A4063E" w:themeColor="accent6"/>
                <w:szCs w:val="28"/>
              </w:rPr>
              <w:t xml:space="preserve">e use routing for linked with our </w:t>
            </w:r>
            <w:r w:rsidR="00055956" w:rsidRPr="00627776">
              <w:rPr>
                <w:color w:val="A4063E" w:themeColor="accent6"/>
                <w:szCs w:val="28"/>
              </w:rPr>
              <w:t>external client</w:t>
            </w:r>
            <w:r w:rsidR="00055956">
              <w:rPr>
                <w:color w:val="auto"/>
                <w:szCs w:val="28"/>
              </w:rPr>
              <w:t>)</w:t>
            </w:r>
          </w:p>
          <w:p w14:paraId="6665B538" w14:textId="77777777" w:rsidR="009A5ED9" w:rsidRDefault="00E317B9" w:rsidP="00FB7640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 xml:space="preserve">If they want to create the blog, </w:t>
            </w:r>
            <w:r>
              <w:rPr>
                <w:color w:val="auto"/>
                <w:szCs w:val="28"/>
              </w:rPr>
              <w:br/>
            </w:r>
            <w:r w:rsidR="00865459">
              <w:rPr>
                <w:color w:val="auto"/>
                <w:szCs w:val="28"/>
              </w:rPr>
              <w:t xml:space="preserve">Then Register and Login to </w:t>
            </w:r>
          </w:p>
          <w:p w14:paraId="27B4CCA3" w14:textId="03FA5239" w:rsidR="00865459" w:rsidRPr="003D4D57" w:rsidRDefault="00865459" w:rsidP="00FB7640">
            <w:pPr>
              <w:pStyle w:val="ListParagraph"/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Create the account</w:t>
            </w:r>
            <w:r w:rsidR="00055956">
              <w:rPr>
                <w:color w:val="auto"/>
                <w:szCs w:val="28"/>
              </w:rPr>
              <w:br/>
              <w:t>(</w:t>
            </w:r>
            <w:r w:rsidR="000B0AA1">
              <w:rPr>
                <w:color w:val="auto"/>
                <w:szCs w:val="28"/>
              </w:rPr>
              <w:t xml:space="preserve"> </w:t>
            </w:r>
            <w:r w:rsidR="00055956" w:rsidRPr="00627776">
              <w:rPr>
                <w:color w:val="A4063E" w:themeColor="accent6"/>
                <w:szCs w:val="28"/>
              </w:rPr>
              <w:t xml:space="preserve">We used Validation and Authentication </w:t>
            </w:r>
            <w:r w:rsidR="00627776" w:rsidRPr="00627776">
              <w:rPr>
                <w:color w:val="A4063E" w:themeColor="accent6"/>
                <w:szCs w:val="28"/>
              </w:rPr>
              <w:t>method for Logged in some one</w:t>
            </w:r>
            <w:r w:rsidR="00627776">
              <w:rPr>
                <w:color w:val="auto"/>
                <w:szCs w:val="28"/>
              </w:rPr>
              <w:t>)</w:t>
            </w:r>
            <w:r w:rsidR="00055956">
              <w:rPr>
                <w:color w:val="auto"/>
                <w:szCs w:val="28"/>
              </w:rPr>
              <w:t xml:space="preserve"> </w:t>
            </w:r>
          </w:p>
        </w:tc>
      </w:tr>
      <w:tr w:rsidR="004030E5" w:rsidRPr="004030E5" w14:paraId="13D65230" w14:textId="77777777" w:rsidTr="001C0884">
        <w:tc>
          <w:tcPr>
            <w:tcW w:w="993" w:type="dxa"/>
          </w:tcPr>
          <w:p w14:paraId="76556B7A" w14:textId="5DAE7D10" w:rsidR="004030E5" w:rsidRPr="001C0884" w:rsidRDefault="00865459" w:rsidP="00FB7640">
            <w:p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2</w:t>
            </w:r>
            <w:r w:rsidR="006B285D" w:rsidRPr="001C0884">
              <w:rPr>
                <w:color w:val="auto"/>
                <w:szCs w:val="28"/>
              </w:rPr>
              <w:t>.</w:t>
            </w:r>
          </w:p>
        </w:tc>
        <w:tc>
          <w:tcPr>
            <w:tcW w:w="2835" w:type="dxa"/>
          </w:tcPr>
          <w:p w14:paraId="4609243A" w14:textId="2B2F6029" w:rsidR="004030E5" w:rsidRPr="001C0884" w:rsidRDefault="006B285D" w:rsidP="00FB7640">
            <w:pPr>
              <w:spacing w:line="276" w:lineRule="auto"/>
              <w:rPr>
                <w:color w:val="161718" w:themeColor="text1"/>
                <w:szCs w:val="28"/>
              </w:rPr>
            </w:pPr>
            <w:r w:rsidRPr="001C0884">
              <w:rPr>
                <w:color w:val="161718" w:themeColor="text1"/>
                <w:szCs w:val="28"/>
              </w:rPr>
              <w:t xml:space="preserve">New </w:t>
            </w:r>
            <w:r w:rsidR="000B0AA1">
              <w:rPr>
                <w:color w:val="161718" w:themeColor="text1"/>
                <w:szCs w:val="28"/>
              </w:rPr>
              <w:t>Account</w:t>
            </w:r>
            <w:r w:rsidRPr="001C0884">
              <w:rPr>
                <w:color w:val="161718" w:themeColor="text1"/>
                <w:szCs w:val="28"/>
              </w:rPr>
              <w:t xml:space="preserve"> user</w:t>
            </w:r>
          </w:p>
        </w:tc>
        <w:tc>
          <w:tcPr>
            <w:tcW w:w="2127" w:type="dxa"/>
          </w:tcPr>
          <w:p w14:paraId="67BF971D" w14:textId="4E19E520" w:rsidR="004030E5" w:rsidRPr="001C0884" w:rsidRDefault="00D42244" w:rsidP="00FB7640">
            <w:pPr>
              <w:pStyle w:val="Heading1"/>
              <w:spacing w:line="276" w:lineRule="auto"/>
              <w:outlineLvl w:val="0"/>
              <w:rPr>
                <w:color w:val="161718" w:themeColor="text1"/>
                <w:sz w:val="28"/>
                <w:szCs w:val="28"/>
              </w:rPr>
            </w:pPr>
            <w:r w:rsidRPr="001C0884">
              <w:rPr>
                <w:color w:val="161718" w:themeColor="text1"/>
                <w:sz w:val="28"/>
                <w:szCs w:val="28"/>
              </w:rPr>
              <w:t>User</w:t>
            </w:r>
          </w:p>
        </w:tc>
        <w:tc>
          <w:tcPr>
            <w:tcW w:w="4961" w:type="dxa"/>
          </w:tcPr>
          <w:p w14:paraId="1DD9142E" w14:textId="6ADD2633" w:rsidR="004030E5" w:rsidRPr="001C0884" w:rsidRDefault="005335E0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Following information to be captured while requesting a new login account</w:t>
            </w:r>
            <w:r w:rsidR="00637E9C" w:rsidRPr="001C0884">
              <w:rPr>
                <w:color w:val="auto"/>
                <w:szCs w:val="28"/>
              </w:rPr>
              <w:t>,</w:t>
            </w:r>
          </w:p>
          <w:p w14:paraId="07BA0CCE" w14:textId="77777777" w:rsidR="00637E9C" w:rsidRPr="001C0884" w:rsidRDefault="00637E9C" w:rsidP="00FB7640">
            <w:pPr>
              <w:spacing w:line="276" w:lineRule="auto"/>
              <w:rPr>
                <w:color w:val="auto"/>
                <w:szCs w:val="28"/>
              </w:rPr>
            </w:pPr>
          </w:p>
          <w:p w14:paraId="5BE0F141" w14:textId="34C264DB" w:rsidR="00435B90" w:rsidRPr="00435B90" w:rsidRDefault="00BD488C" w:rsidP="00435B90">
            <w:pPr>
              <w:pStyle w:val="ListParagraph"/>
              <w:numPr>
                <w:ilvl w:val="0"/>
                <w:numId w:val="12"/>
              </w:numPr>
              <w:rPr>
                <w:color w:val="auto"/>
                <w:szCs w:val="28"/>
              </w:rPr>
            </w:pPr>
            <w:r w:rsidRPr="00435B90">
              <w:rPr>
                <w:color w:val="auto"/>
                <w:szCs w:val="28"/>
              </w:rPr>
              <w:t>User can modify the credentials and details</w:t>
            </w:r>
            <w:r w:rsidR="00483CD2" w:rsidRPr="00435B90">
              <w:rPr>
                <w:color w:val="auto"/>
                <w:szCs w:val="28"/>
              </w:rPr>
              <w:t>.</w:t>
            </w:r>
            <w:r w:rsidR="00483CD2" w:rsidRPr="00435B90">
              <w:rPr>
                <w:color w:val="auto"/>
                <w:szCs w:val="28"/>
              </w:rPr>
              <w:br/>
              <w:t>(</w:t>
            </w:r>
            <w:r w:rsidR="00435B90" w:rsidRPr="00435B90">
              <w:rPr>
                <w:color w:val="A4063E" w:themeColor="accent6"/>
                <w:szCs w:val="28"/>
              </w:rPr>
              <w:t xml:space="preserve">use of Jwt Tokens and CRUD operations, </w:t>
            </w:r>
            <w:proofErr w:type="gramStart"/>
            <w:r w:rsidR="00435B90" w:rsidRPr="00435B90">
              <w:rPr>
                <w:color w:val="A4063E" w:themeColor="accent6"/>
                <w:szCs w:val="28"/>
              </w:rPr>
              <w:t>We</w:t>
            </w:r>
            <w:proofErr w:type="gramEnd"/>
            <w:r w:rsidR="00435B90" w:rsidRPr="00435B90">
              <w:rPr>
                <w:color w:val="A4063E" w:themeColor="accent6"/>
                <w:szCs w:val="28"/>
              </w:rPr>
              <w:t xml:space="preserve"> can modify the data</w:t>
            </w:r>
            <w:r w:rsidR="00435B90" w:rsidRPr="00435B90">
              <w:rPr>
                <w:color w:val="auto"/>
                <w:szCs w:val="28"/>
              </w:rPr>
              <w:t>)</w:t>
            </w:r>
            <w:r w:rsidR="005335E0" w:rsidRPr="00435B90">
              <w:rPr>
                <w:color w:val="auto"/>
                <w:szCs w:val="28"/>
              </w:rPr>
              <w:t xml:space="preserve"> </w:t>
            </w:r>
            <w:r w:rsidR="00435B90">
              <w:rPr>
                <w:color w:val="auto"/>
                <w:szCs w:val="28"/>
              </w:rPr>
              <w:br/>
            </w:r>
          </w:p>
          <w:p w14:paraId="395CA5C5" w14:textId="2C257456" w:rsidR="00435B90" w:rsidRDefault="00435B90" w:rsidP="00435B90">
            <w:pPr>
              <w:pStyle w:val="ListParagraph"/>
              <w:numPr>
                <w:ilvl w:val="0"/>
                <w:numId w:val="12"/>
              </w:numPr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User can see the everyone’s blog as a Feed and comment them in to the Comment box.</w:t>
            </w:r>
            <w:r w:rsidR="004A69F7">
              <w:rPr>
                <w:color w:val="auto"/>
                <w:szCs w:val="28"/>
              </w:rPr>
              <w:br/>
              <w:t>(</w:t>
            </w:r>
            <w:r w:rsidR="004A69F7" w:rsidRPr="00B0253F">
              <w:rPr>
                <w:color w:val="A4063E" w:themeColor="accent6"/>
                <w:szCs w:val="28"/>
              </w:rPr>
              <w:t xml:space="preserve">use of array object and Map method </w:t>
            </w:r>
            <w:r w:rsidR="00B0253F" w:rsidRPr="00B0253F">
              <w:rPr>
                <w:color w:val="A4063E" w:themeColor="accent6"/>
                <w:szCs w:val="28"/>
              </w:rPr>
              <w:t>to shown the everyone’s blog based on time</w:t>
            </w:r>
            <w:r w:rsidR="00B0253F">
              <w:rPr>
                <w:color w:val="auto"/>
                <w:szCs w:val="28"/>
              </w:rPr>
              <w:t xml:space="preserve">) </w:t>
            </w:r>
            <w:r>
              <w:rPr>
                <w:color w:val="auto"/>
                <w:szCs w:val="28"/>
              </w:rPr>
              <w:br/>
            </w:r>
          </w:p>
          <w:p w14:paraId="08EFD463" w14:textId="797E55C1" w:rsidR="005335E0" w:rsidRPr="00435B90" w:rsidRDefault="00435B90" w:rsidP="00FB7640">
            <w:pPr>
              <w:pStyle w:val="ListParagraph"/>
              <w:numPr>
                <w:ilvl w:val="0"/>
                <w:numId w:val="12"/>
              </w:numPr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 xml:space="preserve">User can upload the own experience in to the own </w:t>
            </w:r>
            <w:r w:rsidR="003C4D0A">
              <w:rPr>
                <w:color w:val="auto"/>
                <w:szCs w:val="28"/>
              </w:rPr>
              <w:t>A</w:t>
            </w:r>
            <w:r>
              <w:rPr>
                <w:color w:val="auto"/>
                <w:szCs w:val="28"/>
              </w:rPr>
              <w:t>ccount</w:t>
            </w:r>
            <w:r w:rsidR="003C4D0A">
              <w:rPr>
                <w:color w:val="auto"/>
                <w:szCs w:val="28"/>
              </w:rPr>
              <w:t xml:space="preserve"> Page</w:t>
            </w:r>
            <w:r>
              <w:rPr>
                <w:color w:val="auto"/>
                <w:szCs w:val="28"/>
              </w:rPr>
              <w:t>. (Like -&gt; Facebook)</w:t>
            </w:r>
            <w:r w:rsidR="005335E0" w:rsidRPr="00435B90">
              <w:rPr>
                <w:color w:val="auto"/>
                <w:szCs w:val="28"/>
              </w:rPr>
              <w:t xml:space="preserve"> </w:t>
            </w:r>
            <w:r w:rsidR="000B0AA1">
              <w:rPr>
                <w:color w:val="auto"/>
                <w:szCs w:val="28"/>
              </w:rPr>
              <w:br/>
            </w:r>
            <w:r w:rsidR="00FB35D0">
              <w:rPr>
                <w:color w:val="auto"/>
                <w:szCs w:val="28"/>
              </w:rPr>
              <w:t>(</w:t>
            </w:r>
            <w:r w:rsidR="00FB35D0" w:rsidRPr="00FB35D0">
              <w:rPr>
                <w:color w:val="A4063E" w:themeColor="accent6"/>
                <w:szCs w:val="28"/>
              </w:rPr>
              <w:t>use of CRUD operation to create a new blog based on the user id</w:t>
            </w:r>
            <w:r w:rsidR="003C4D0A">
              <w:rPr>
                <w:color w:val="A4063E" w:themeColor="accent6"/>
                <w:szCs w:val="28"/>
              </w:rPr>
              <w:t xml:space="preserve">, It will stored to </w:t>
            </w:r>
            <w:proofErr w:type="gramStart"/>
            <w:r w:rsidR="003D1C45">
              <w:rPr>
                <w:color w:val="A4063E" w:themeColor="accent6"/>
                <w:szCs w:val="28"/>
              </w:rPr>
              <w:t>DB</w:t>
            </w:r>
            <w:r w:rsidR="003C4D0A">
              <w:rPr>
                <w:color w:val="A4063E" w:themeColor="accent6"/>
                <w:szCs w:val="28"/>
              </w:rPr>
              <w:t xml:space="preserve"> </w:t>
            </w:r>
            <w:r w:rsidR="00FB35D0">
              <w:rPr>
                <w:color w:val="auto"/>
                <w:szCs w:val="28"/>
              </w:rPr>
              <w:t>)</w:t>
            </w:r>
            <w:proofErr w:type="gramEnd"/>
            <w:r w:rsidR="005335E0" w:rsidRPr="00435B90">
              <w:rPr>
                <w:color w:val="auto"/>
                <w:szCs w:val="28"/>
              </w:rPr>
              <w:t xml:space="preserve">                                    </w:t>
            </w:r>
          </w:p>
          <w:p w14:paraId="3C152FC4" w14:textId="2221E235" w:rsidR="00637E9C" w:rsidRPr="001C0884" w:rsidRDefault="00637E9C" w:rsidP="00FB7640">
            <w:pPr>
              <w:spacing w:line="276" w:lineRule="auto"/>
              <w:rPr>
                <w:color w:val="auto"/>
                <w:szCs w:val="28"/>
              </w:rPr>
            </w:pPr>
          </w:p>
        </w:tc>
      </w:tr>
      <w:tr w:rsidR="004030E5" w:rsidRPr="004030E5" w14:paraId="45D3DD84" w14:textId="77777777" w:rsidTr="001C0884">
        <w:tc>
          <w:tcPr>
            <w:tcW w:w="993" w:type="dxa"/>
          </w:tcPr>
          <w:p w14:paraId="201BC911" w14:textId="5735F61F" w:rsidR="004030E5" w:rsidRPr="001C0884" w:rsidRDefault="00865459" w:rsidP="00FB7640">
            <w:p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lastRenderedPageBreak/>
              <w:t>3</w:t>
            </w:r>
            <w:r w:rsidR="00C54551" w:rsidRPr="001C0884">
              <w:rPr>
                <w:color w:val="auto"/>
                <w:szCs w:val="28"/>
              </w:rPr>
              <w:t>.</w:t>
            </w:r>
          </w:p>
        </w:tc>
        <w:tc>
          <w:tcPr>
            <w:tcW w:w="2835" w:type="dxa"/>
          </w:tcPr>
          <w:p w14:paraId="64FD4B8B" w14:textId="2DBEABAA" w:rsidR="004030E5" w:rsidRPr="001C0884" w:rsidRDefault="00A401F3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Approve login user</w:t>
            </w:r>
          </w:p>
        </w:tc>
        <w:tc>
          <w:tcPr>
            <w:tcW w:w="2127" w:type="dxa"/>
          </w:tcPr>
          <w:p w14:paraId="64480071" w14:textId="577945ED" w:rsidR="004030E5" w:rsidRPr="001C0884" w:rsidRDefault="00A401F3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Admin</w:t>
            </w:r>
          </w:p>
        </w:tc>
        <w:tc>
          <w:tcPr>
            <w:tcW w:w="4961" w:type="dxa"/>
          </w:tcPr>
          <w:p w14:paraId="20E603D4" w14:textId="01D4A56E" w:rsidR="007673C7" w:rsidRPr="001C0884" w:rsidRDefault="007673C7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Admin will approve these</w:t>
            </w:r>
            <w:r w:rsidR="00A904D1" w:rsidRPr="001C0884">
              <w:rPr>
                <w:color w:val="auto"/>
                <w:szCs w:val="28"/>
              </w:rPr>
              <w:t>,</w:t>
            </w:r>
          </w:p>
          <w:p w14:paraId="4311674A" w14:textId="647CA983" w:rsidR="007673C7" w:rsidRPr="001C0884" w:rsidRDefault="00C54551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a)</w:t>
            </w:r>
            <w:r w:rsidR="001C131D">
              <w:rPr>
                <w:color w:val="auto"/>
                <w:szCs w:val="28"/>
              </w:rPr>
              <w:t xml:space="preserve"> Username</w:t>
            </w:r>
            <w:r w:rsidR="0077410A">
              <w:rPr>
                <w:color w:val="auto"/>
                <w:szCs w:val="28"/>
              </w:rPr>
              <w:t xml:space="preserve"> </w:t>
            </w:r>
            <w:r w:rsidR="00E21137">
              <w:rPr>
                <w:color w:val="auto"/>
                <w:szCs w:val="28"/>
              </w:rPr>
              <w:br/>
            </w:r>
            <w:r w:rsidR="0077410A">
              <w:rPr>
                <w:color w:val="auto"/>
                <w:szCs w:val="28"/>
              </w:rPr>
              <w:t>(</w:t>
            </w:r>
            <w:r w:rsidR="0077410A" w:rsidRPr="008F44A9">
              <w:rPr>
                <w:color w:val="A4063E" w:themeColor="accent6"/>
                <w:szCs w:val="28"/>
              </w:rPr>
              <w:t>All must be a character</w:t>
            </w:r>
            <w:r w:rsidR="0077410A">
              <w:rPr>
                <w:color w:val="auto"/>
                <w:szCs w:val="28"/>
              </w:rPr>
              <w:t>)</w:t>
            </w:r>
            <w:r w:rsidR="005550BF">
              <w:rPr>
                <w:color w:val="auto"/>
                <w:szCs w:val="28"/>
              </w:rPr>
              <w:br/>
            </w:r>
          </w:p>
          <w:p w14:paraId="62A3457E" w14:textId="304423EF" w:rsidR="00E21137" w:rsidRPr="001C0884" w:rsidRDefault="00C54551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b)</w:t>
            </w:r>
            <w:r w:rsidR="003D1C45">
              <w:rPr>
                <w:color w:val="auto"/>
                <w:szCs w:val="28"/>
              </w:rPr>
              <w:t xml:space="preserve"> </w:t>
            </w:r>
            <w:r w:rsidR="0077410A">
              <w:rPr>
                <w:color w:val="auto"/>
                <w:szCs w:val="28"/>
              </w:rPr>
              <w:t>P</w:t>
            </w:r>
            <w:r w:rsidRPr="001C0884">
              <w:rPr>
                <w:color w:val="auto"/>
                <w:szCs w:val="28"/>
              </w:rPr>
              <w:t>assword validation</w:t>
            </w:r>
            <w:r w:rsidR="00E21137">
              <w:rPr>
                <w:color w:val="auto"/>
                <w:szCs w:val="28"/>
              </w:rPr>
              <w:br/>
              <w:t>(</w:t>
            </w:r>
            <w:r w:rsidR="0064304B" w:rsidRPr="0064304B">
              <w:rPr>
                <w:color w:val="A4063E" w:themeColor="accent6"/>
                <w:szCs w:val="28"/>
              </w:rPr>
              <w:t xml:space="preserve">use of RegEx </w:t>
            </w:r>
            <w:r w:rsidR="003C1FB0" w:rsidRPr="0064304B">
              <w:rPr>
                <w:color w:val="A4063E" w:themeColor="accent6"/>
                <w:szCs w:val="28"/>
              </w:rPr>
              <w:t>pattern:</w:t>
            </w:r>
            <w:r w:rsidR="003D1C45">
              <w:rPr>
                <w:color w:val="auto"/>
                <w:szCs w:val="28"/>
              </w:rPr>
              <w:br/>
            </w:r>
            <w:r w:rsidR="00E21137" w:rsidRPr="008F44A9">
              <w:rPr>
                <w:color w:val="A4063E" w:themeColor="accent6"/>
                <w:szCs w:val="28"/>
              </w:rPr>
              <w:t xml:space="preserve">Password should have at least one uppercase and </w:t>
            </w:r>
            <w:r w:rsidR="001F12FD" w:rsidRPr="008F44A9">
              <w:rPr>
                <w:color w:val="A4063E" w:themeColor="accent6"/>
                <w:szCs w:val="28"/>
              </w:rPr>
              <w:t>one special character</w:t>
            </w:r>
            <w:r w:rsidR="001F12FD" w:rsidRPr="008F44A9">
              <w:rPr>
                <w:color w:val="A4063E" w:themeColor="accent6"/>
                <w:szCs w:val="28"/>
              </w:rPr>
              <w:br/>
            </w:r>
            <w:r w:rsidR="005E36AA" w:rsidRPr="008F44A9">
              <w:rPr>
                <w:color w:val="A4063E" w:themeColor="accent6"/>
                <w:szCs w:val="28"/>
              </w:rPr>
              <w:t>, (Length &gt;=6)</w:t>
            </w:r>
            <w:r w:rsidR="005E36AA">
              <w:rPr>
                <w:color w:val="auto"/>
                <w:szCs w:val="28"/>
              </w:rPr>
              <w:t>)</w:t>
            </w:r>
            <w:r w:rsidR="00E21137">
              <w:rPr>
                <w:color w:val="auto"/>
                <w:szCs w:val="28"/>
              </w:rPr>
              <w:t xml:space="preserve"> </w:t>
            </w:r>
            <w:r w:rsidR="005550BF">
              <w:rPr>
                <w:color w:val="auto"/>
                <w:szCs w:val="28"/>
              </w:rPr>
              <w:br/>
            </w:r>
          </w:p>
          <w:p w14:paraId="3945CCF0" w14:textId="6F302022" w:rsidR="004030E5" w:rsidRPr="001C0884" w:rsidRDefault="00C54551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 xml:space="preserve">c) </w:t>
            </w:r>
            <w:r w:rsidR="001C131D">
              <w:rPr>
                <w:color w:val="auto"/>
                <w:szCs w:val="28"/>
              </w:rPr>
              <w:t>I</w:t>
            </w:r>
            <w:r w:rsidRPr="001C0884">
              <w:rPr>
                <w:color w:val="auto"/>
                <w:szCs w:val="28"/>
              </w:rPr>
              <w:t xml:space="preserve">f login detail does not approve by the </w:t>
            </w:r>
            <w:r w:rsidR="003C1FB0">
              <w:rPr>
                <w:color w:val="auto"/>
                <w:szCs w:val="28"/>
              </w:rPr>
              <w:t>A</w:t>
            </w:r>
            <w:r w:rsidR="003C1FB0" w:rsidRPr="001C0884">
              <w:rPr>
                <w:color w:val="auto"/>
                <w:szCs w:val="28"/>
              </w:rPr>
              <w:t>dmin,</w:t>
            </w:r>
            <w:r w:rsidRPr="001C0884">
              <w:rPr>
                <w:color w:val="auto"/>
                <w:szCs w:val="28"/>
              </w:rPr>
              <w:t xml:space="preserve"> </w:t>
            </w:r>
            <w:r w:rsidR="003C1FB0">
              <w:rPr>
                <w:color w:val="auto"/>
                <w:szCs w:val="28"/>
              </w:rPr>
              <w:t>T</w:t>
            </w:r>
            <w:r w:rsidRPr="001C0884">
              <w:rPr>
                <w:color w:val="auto"/>
                <w:szCs w:val="28"/>
              </w:rPr>
              <w:t>hen the user has seen an error message</w:t>
            </w:r>
            <w:r w:rsidR="00A904D1" w:rsidRPr="001C0884">
              <w:rPr>
                <w:color w:val="auto"/>
                <w:szCs w:val="28"/>
              </w:rPr>
              <w:t>.</w:t>
            </w:r>
            <w:r w:rsidR="001C131D">
              <w:rPr>
                <w:color w:val="auto"/>
                <w:szCs w:val="28"/>
              </w:rPr>
              <w:br/>
              <w:t>(</w:t>
            </w:r>
            <w:r w:rsidR="007138E1" w:rsidRPr="008F44A9">
              <w:rPr>
                <w:color w:val="A4063E" w:themeColor="accent6"/>
                <w:szCs w:val="28"/>
              </w:rPr>
              <w:t>Authentication error</w:t>
            </w:r>
            <w:r w:rsidR="008F44A9" w:rsidRPr="008F44A9">
              <w:rPr>
                <w:color w:val="A4063E" w:themeColor="accent6"/>
                <w:szCs w:val="28"/>
              </w:rPr>
              <w:t>, shown with use of react message block</w:t>
            </w:r>
            <w:r w:rsidR="008F44A9">
              <w:rPr>
                <w:color w:val="auto"/>
                <w:szCs w:val="28"/>
              </w:rPr>
              <w:t>)</w:t>
            </w:r>
            <w:r w:rsidR="005550BF">
              <w:rPr>
                <w:color w:val="auto"/>
                <w:szCs w:val="28"/>
              </w:rPr>
              <w:br/>
            </w:r>
          </w:p>
        </w:tc>
      </w:tr>
      <w:tr w:rsidR="004030E5" w:rsidRPr="004030E5" w14:paraId="58412281" w14:textId="77777777" w:rsidTr="001C0884">
        <w:tc>
          <w:tcPr>
            <w:tcW w:w="993" w:type="dxa"/>
          </w:tcPr>
          <w:p w14:paraId="6BE5F1FC" w14:textId="3D6F6AA3" w:rsidR="004030E5" w:rsidRPr="001C0884" w:rsidRDefault="00C54551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3.</w:t>
            </w:r>
          </w:p>
        </w:tc>
        <w:tc>
          <w:tcPr>
            <w:tcW w:w="2835" w:type="dxa"/>
          </w:tcPr>
          <w:p w14:paraId="6F813300" w14:textId="45564D59" w:rsidR="004030E5" w:rsidRPr="001C0884" w:rsidRDefault="008F44A9" w:rsidP="00FB7640">
            <w:pPr>
              <w:spacing w:line="276" w:lineRule="auto"/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Forgot</w:t>
            </w:r>
            <w:r w:rsidR="00D42244" w:rsidRPr="001C0884">
              <w:rPr>
                <w:color w:val="auto"/>
                <w:szCs w:val="28"/>
              </w:rPr>
              <w:t xml:space="preserve"> password</w:t>
            </w:r>
          </w:p>
        </w:tc>
        <w:tc>
          <w:tcPr>
            <w:tcW w:w="2127" w:type="dxa"/>
          </w:tcPr>
          <w:p w14:paraId="4A8E7AEA" w14:textId="4D87B2FD" w:rsidR="004030E5" w:rsidRPr="001C0884" w:rsidRDefault="00D42244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User</w:t>
            </w:r>
          </w:p>
        </w:tc>
        <w:tc>
          <w:tcPr>
            <w:tcW w:w="4961" w:type="dxa"/>
          </w:tcPr>
          <w:p w14:paraId="181510D6" w14:textId="00018E81" w:rsidR="00D42244" w:rsidRPr="001C0884" w:rsidRDefault="00D42244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 xml:space="preserve">1) </w:t>
            </w:r>
            <w:r w:rsidR="00D27FBE">
              <w:rPr>
                <w:color w:val="auto"/>
                <w:szCs w:val="28"/>
              </w:rPr>
              <w:t>E</w:t>
            </w:r>
            <w:r w:rsidRPr="001C0884">
              <w:rPr>
                <w:color w:val="auto"/>
                <w:szCs w:val="28"/>
              </w:rPr>
              <w:t>nter email id/username</w:t>
            </w:r>
            <w:r w:rsidR="008F44A9">
              <w:rPr>
                <w:color w:val="auto"/>
                <w:szCs w:val="28"/>
              </w:rPr>
              <w:br/>
              <w:t>(</w:t>
            </w:r>
            <w:r w:rsidR="00143360" w:rsidRPr="005550BF">
              <w:rPr>
                <w:color w:val="A4063E" w:themeColor="accent6"/>
                <w:szCs w:val="28"/>
              </w:rPr>
              <w:t xml:space="preserve">We can verify the user by sending the OTP from backend </w:t>
            </w:r>
            <w:r w:rsidR="00D27FBE" w:rsidRPr="005550BF">
              <w:rPr>
                <w:color w:val="A4063E" w:themeColor="accent6"/>
                <w:szCs w:val="28"/>
              </w:rPr>
              <w:t>for</w:t>
            </w:r>
            <w:r w:rsidR="00143360" w:rsidRPr="005550BF">
              <w:rPr>
                <w:color w:val="A4063E" w:themeColor="accent6"/>
                <w:szCs w:val="28"/>
              </w:rPr>
              <w:t xml:space="preserve"> </w:t>
            </w:r>
            <w:r w:rsidR="00D27FBE" w:rsidRPr="005550BF">
              <w:rPr>
                <w:color w:val="A4063E" w:themeColor="accent6"/>
                <w:szCs w:val="28"/>
              </w:rPr>
              <w:t>Authenticate the user</w:t>
            </w:r>
            <w:r w:rsidR="00D27FBE">
              <w:rPr>
                <w:color w:val="auto"/>
                <w:szCs w:val="28"/>
              </w:rPr>
              <w:t>)</w:t>
            </w:r>
            <w:r w:rsidR="005550BF">
              <w:rPr>
                <w:color w:val="auto"/>
                <w:szCs w:val="28"/>
              </w:rPr>
              <w:br/>
            </w:r>
          </w:p>
          <w:p w14:paraId="0943053B" w14:textId="1800745C" w:rsidR="00D42244" w:rsidRPr="001C0884" w:rsidRDefault="00D42244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 xml:space="preserve">2) </w:t>
            </w:r>
            <w:r w:rsidR="00D27FBE">
              <w:rPr>
                <w:color w:val="auto"/>
                <w:szCs w:val="28"/>
              </w:rPr>
              <w:t>E</w:t>
            </w:r>
            <w:r w:rsidRPr="001C0884">
              <w:rPr>
                <w:color w:val="auto"/>
                <w:szCs w:val="28"/>
              </w:rPr>
              <w:t>nter new password</w:t>
            </w:r>
            <w:r w:rsidR="00D27FBE">
              <w:rPr>
                <w:color w:val="auto"/>
                <w:szCs w:val="28"/>
              </w:rPr>
              <w:br/>
              <w:t>(</w:t>
            </w:r>
            <w:r w:rsidR="00D27FBE" w:rsidRPr="005550BF">
              <w:rPr>
                <w:color w:val="A4063E" w:themeColor="accent6"/>
                <w:szCs w:val="28"/>
              </w:rPr>
              <w:t xml:space="preserve">After Authenticate process, then user can </w:t>
            </w:r>
            <w:r w:rsidR="005550BF" w:rsidRPr="005550BF">
              <w:rPr>
                <w:color w:val="A4063E" w:themeColor="accent6"/>
                <w:szCs w:val="28"/>
              </w:rPr>
              <w:t>modify the password</w:t>
            </w:r>
            <w:r w:rsidR="005550BF">
              <w:rPr>
                <w:color w:val="auto"/>
                <w:szCs w:val="28"/>
              </w:rPr>
              <w:t>)</w:t>
            </w:r>
            <w:r w:rsidR="005550BF">
              <w:rPr>
                <w:color w:val="auto"/>
                <w:szCs w:val="28"/>
              </w:rPr>
              <w:br/>
            </w:r>
          </w:p>
          <w:p w14:paraId="570E3CD9" w14:textId="7B33B210" w:rsidR="004030E5" w:rsidRPr="001C0884" w:rsidRDefault="00D42244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3) enter confirm password</w:t>
            </w:r>
          </w:p>
        </w:tc>
      </w:tr>
      <w:tr w:rsidR="00D42244" w:rsidRPr="004030E5" w14:paraId="756F96D7" w14:textId="77777777" w:rsidTr="001C0884">
        <w:tc>
          <w:tcPr>
            <w:tcW w:w="993" w:type="dxa"/>
          </w:tcPr>
          <w:p w14:paraId="43E6E3B3" w14:textId="317E6308" w:rsidR="00D42244" w:rsidRPr="001C0884" w:rsidRDefault="00D42244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4.</w:t>
            </w:r>
          </w:p>
        </w:tc>
        <w:tc>
          <w:tcPr>
            <w:tcW w:w="2835" w:type="dxa"/>
          </w:tcPr>
          <w:p w14:paraId="0BBA26CB" w14:textId="4BE3E719" w:rsidR="00D42244" w:rsidRPr="001C0884" w:rsidRDefault="00DE726A" w:rsidP="00FB7640">
            <w:pPr>
              <w:spacing w:line="276" w:lineRule="auto"/>
              <w:rPr>
                <w:color w:val="auto"/>
                <w:szCs w:val="28"/>
              </w:rPr>
            </w:pPr>
            <w:proofErr w:type="gramStart"/>
            <w:r w:rsidRPr="001C0884">
              <w:rPr>
                <w:color w:val="auto"/>
                <w:szCs w:val="28"/>
              </w:rPr>
              <w:t>Authorities</w:t>
            </w:r>
            <w:proofErr w:type="gramEnd"/>
            <w:r w:rsidR="00637E9C" w:rsidRPr="001C0884">
              <w:rPr>
                <w:color w:val="auto"/>
                <w:szCs w:val="28"/>
              </w:rPr>
              <w:t xml:space="preserve"> </w:t>
            </w:r>
            <w:r w:rsidRPr="001C0884">
              <w:rPr>
                <w:color w:val="auto"/>
                <w:szCs w:val="28"/>
              </w:rPr>
              <w:t>user</w:t>
            </w:r>
          </w:p>
        </w:tc>
        <w:tc>
          <w:tcPr>
            <w:tcW w:w="2127" w:type="dxa"/>
          </w:tcPr>
          <w:p w14:paraId="7F6EE846" w14:textId="007F8330" w:rsidR="00D42244" w:rsidRPr="001C0884" w:rsidRDefault="007A5F94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User</w:t>
            </w:r>
          </w:p>
        </w:tc>
        <w:tc>
          <w:tcPr>
            <w:tcW w:w="4961" w:type="dxa"/>
          </w:tcPr>
          <w:p w14:paraId="2BAA8169" w14:textId="02B770F2" w:rsidR="00DE726A" w:rsidRPr="001C0884" w:rsidRDefault="00DE726A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1</w:t>
            </w:r>
            <w:r w:rsidR="005550BF">
              <w:rPr>
                <w:color w:val="auto"/>
                <w:szCs w:val="28"/>
              </w:rPr>
              <w:t>) S</w:t>
            </w:r>
            <w:r w:rsidRPr="001C0884">
              <w:rPr>
                <w:color w:val="auto"/>
                <w:szCs w:val="28"/>
              </w:rPr>
              <w:t>ee the home page</w:t>
            </w:r>
          </w:p>
          <w:p w14:paraId="5CD1BDEA" w14:textId="5274AF68" w:rsidR="00D42244" w:rsidRPr="001C0884" w:rsidRDefault="00DE726A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(</w:t>
            </w:r>
            <w:r w:rsidR="005550BF" w:rsidRPr="005550BF">
              <w:rPr>
                <w:color w:val="A4063E" w:themeColor="accent6"/>
                <w:szCs w:val="28"/>
              </w:rPr>
              <w:t>All</w:t>
            </w:r>
            <w:r w:rsidRPr="005550BF">
              <w:rPr>
                <w:color w:val="A4063E" w:themeColor="accent6"/>
                <w:szCs w:val="28"/>
              </w:rPr>
              <w:t xml:space="preserve"> blog, </w:t>
            </w:r>
            <w:proofErr w:type="gramStart"/>
            <w:r w:rsidR="005550BF" w:rsidRPr="005550BF">
              <w:rPr>
                <w:color w:val="A4063E" w:themeColor="accent6"/>
                <w:szCs w:val="28"/>
              </w:rPr>
              <w:t>My</w:t>
            </w:r>
            <w:proofErr w:type="gramEnd"/>
            <w:r w:rsidRPr="005550BF">
              <w:rPr>
                <w:color w:val="A4063E" w:themeColor="accent6"/>
                <w:szCs w:val="28"/>
              </w:rPr>
              <w:t xml:space="preserve"> blog, </w:t>
            </w:r>
            <w:r w:rsidR="005550BF" w:rsidRPr="005550BF">
              <w:rPr>
                <w:color w:val="A4063E" w:themeColor="accent6"/>
                <w:szCs w:val="28"/>
              </w:rPr>
              <w:t>Add</w:t>
            </w:r>
            <w:r w:rsidRPr="005550BF">
              <w:rPr>
                <w:color w:val="A4063E" w:themeColor="accent6"/>
                <w:szCs w:val="28"/>
              </w:rPr>
              <w:t xml:space="preserve"> blog</w:t>
            </w:r>
            <w:r w:rsidRPr="001C0884">
              <w:rPr>
                <w:color w:val="auto"/>
                <w:szCs w:val="28"/>
              </w:rPr>
              <w:t>)</w:t>
            </w:r>
            <w:r w:rsidR="005550BF">
              <w:rPr>
                <w:color w:val="auto"/>
                <w:szCs w:val="28"/>
              </w:rPr>
              <w:br/>
            </w:r>
          </w:p>
        </w:tc>
      </w:tr>
      <w:tr w:rsidR="00DE726A" w:rsidRPr="004030E5" w14:paraId="046F13A5" w14:textId="77777777" w:rsidTr="005550BF">
        <w:trPr>
          <w:trHeight w:val="1200"/>
        </w:trPr>
        <w:tc>
          <w:tcPr>
            <w:tcW w:w="993" w:type="dxa"/>
          </w:tcPr>
          <w:p w14:paraId="5E88D803" w14:textId="6632105C" w:rsidR="00DE726A" w:rsidRPr="001C0884" w:rsidRDefault="00DE726A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5.</w:t>
            </w:r>
          </w:p>
        </w:tc>
        <w:tc>
          <w:tcPr>
            <w:tcW w:w="2835" w:type="dxa"/>
          </w:tcPr>
          <w:p w14:paraId="42D3C4B4" w14:textId="7D6D378B" w:rsidR="00DE726A" w:rsidRPr="001C0884" w:rsidRDefault="009A5091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 xml:space="preserve">Create </w:t>
            </w:r>
            <w:r w:rsidR="00227115" w:rsidRPr="001C0884">
              <w:rPr>
                <w:color w:val="auto"/>
                <w:szCs w:val="28"/>
              </w:rPr>
              <w:t xml:space="preserve">and </w:t>
            </w:r>
            <w:proofErr w:type="gramStart"/>
            <w:r w:rsidR="00227115" w:rsidRPr="001C0884">
              <w:rPr>
                <w:color w:val="auto"/>
                <w:szCs w:val="28"/>
              </w:rPr>
              <w:t>Modify</w:t>
            </w:r>
            <w:proofErr w:type="gramEnd"/>
            <w:r w:rsidR="00637E9C" w:rsidRPr="001C0884">
              <w:rPr>
                <w:color w:val="auto"/>
                <w:szCs w:val="28"/>
              </w:rPr>
              <w:t xml:space="preserve"> </w:t>
            </w:r>
            <w:r w:rsidRPr="001C0884">
              <w:rPr>
                <w:color w:val="auto"/>
                <w:szCs w:val="28"/>
              </w:rPr>
              <w:t>your own blog</w:t>
            </w:r>
          </w:p>
        </w:tc>
        <w:tc>
          <w:tcPr>
            <w:tcW w:w="2127" w:type="dxa"/>
          </w:tcPr>
          <w:p w14:paraId="512E1085" w14:textId="6A4F5512" w:rsidR="00DE726A" w:rsidRPr="001C0884" w:rsidRDefault="007A5F94" w:rsidP="00FB7640">
            <w:pPr>
              <w:spacing w:line="276" w:lineRule="auto"/>
              <w:rPr>
                <w:color w:val="auto"/>
                <w:szCs w:val="28"/>
              </w:rPr>
            </w:pPr>
            <w:r w:rsidRPr="001C0884">
              <w:rPr>
                <w:color w:val="auto"/>
                <w:szCs w:val="28"/>
              </w:rPr>
              <w:t>U</w:t>
            </w:r>
            <w:r w:rsidR="00283108" w:rsidRPr="001C0884">
              <w:rPr>
                <w:color w:val="auto"/>
                <w:szCs w:val="28"/>
              </w:rPr>
              <w:t>ser</w:t>
            </w:r>
          </w:p>
        </w:tc>
        <w:tc>
          <w:tcPr>
            <w:tcW w:w="4961" w:type="dxa"/>
          </w:tcPr>
          <w:p w14:paraId="6F3CA411" w14:textId="5F9A5351" w:rsidR="006B5F61" w:rsidRPr="005550BF" w:rsidRDefault="005550BF" w:rsidP="005550BF">
            <w:pPr>
              <w:rPr>
                <w:color w:val="auto"/>
                <w:szCs w:val="28"/>
              </w:rPr>
            </w:pPr>
            <w:r>
              <w:rPr>
                <w:color w:val="auto"/>
                <w:szCs w:val="28"/>
              </w:rPr>
              <w:t>1)</w:t>
            </w:r>
            <w:r w:rsidR="006B5F61">
              <w:rPr>
                <w:color w:val="auto"/>
                <w:szCs w:val="28"/>
                <w:u w:val="single"/>
              </w:rPr>
              <w:t xml:space="preserve"> User</w:t>
            </w:r>
            <w:r w:rsidR="00227115" w:rsidRPr="005550BF">
              <w:rPr>
                <w:color w:val="auto"/>
                <w:szCs w:val="28"/>
              </w:rPr>
              <w:t xml:space="preserve"> can </w:t>
            </w:r>
            <w:r w:rsidR="008F6B8D">
              <w:rPr>
                <w:color w:val="auto"/>
                <w:szCs w:val="28"/>
              </w:rPr>
              <w:t>C</w:t>
            </w:r>
            <w:r w:rsidR="00796C50" w:rsidRPr="005550BF">
              <w:rPr>
                <w:color w:val="auto"/>
                <w:szCs w:val="28"/>
              </w:rPr>
              <w:t>reate</w:t>
            </w:r>
            <w:r w:rsidR="007A5F94" w:rsidRPr="005550BF">
              <w:rPr>
                <w:color w:val="auto"/>
                <w:szCs w:val="28"/>
              </w:rPr>
              <w:t>, Modify and Delete our own blog</w:t>
            </w:r>
            <w:r w:rsidR="008F6B8D">
              <w:rPr>
                <w:color w:val="auto"/>
                <w:szCs w:val="28"/>
              </w:rPr>
              <w:t>.</w:t>
            </w:r>
            <w:r w:rsidR="006B5F61">
              <w:rPr>
                <w:color w:val="auto"/>
                <w:szCs w:val="28"/>
              </w:rPr>
              <w:br/>
              <w:t>(</w:t>
            </w:r>
            <w:r w:rsidR="006B5F61" w:rsidRPr="00B13BD2">
              <w:rPr>
                <w:color w:val="A4063E" w:themeColor="accent6"/>
                <w:szCs w:val="28"/>
              </w:rPr>
              <w:t xml:space="preserve">use of Cred Operation And we stored the data </w:t>
            </w:r>
            <w:r w:rsidR="00B13BD2" w:rsidRPr="00B13BD2">
              <w:rPr>
                <w:color w:val="A4063E" w:themeColor="accent6"/>
                <w:szCs w:val="28"/>
              </w:rPr>
              <w:t>to the Database by the use of Mongoose queries</w:t>
            </w:r>
            <w:r w:rsidR="006B5F61">
              <w:rPr>
                <w:color w:val="auto"/>
                <w:szCs w:val="28"/>
              </w:rPr>
              <w:t>)</w:t>
            </w:r>
            <w:r w:rsidR="00B13BD2">
              <w:rPr>
                <w:color w:val="auto"/>
                <w:szCs w:val="28"/>
              </w:rPr>
              <w:br/>
            </w:r>
          </w:p>
        </w:tc>
      </w:tr>
    </w:tbl>
    <w:p w14:paraId="6C915859" w14:textId="77777777" w:rsidR="004030E5" w:rsidRPr="004030E5" w:rsidRDefault="004030E5" w:rsidP="004030E5">
      <w:pPr>
        <w:rPr>
          <w:color w:val="auto"/>
        </w:rPr>
      </w:pPr>
    </w:p>
    <w:p w14:paraId="5A181F7D" w14:textId="6A7CE715" w:rsidR="00FD24AF" w:rsidRPr="004030E5" w:rsidRDefault="00FD24AF" w:rsidP="004B7E44">
      <w:pPr>
        <w:rPr>
          <w:color w:val="auto"/>
        </w:rPr>
      </w:pPr>
    </w:p>
    <w:p w14:paraId="54BA0750" w14:textId="7FB77D79" w:rsidR="00FD24AF" w:rsidRPr="004030E5" w:rsidRDefault="00FD24AF" w:rsidP="004B7E44">
      <w:pPr>
        <w:rPr>
          <w:color w:val="auto"/>
        </w:rPr>
      </w:pPr>
    </w:p>
    <w:p w14:paraId="3D557D00" w14:textId="13A92E29" w:rsidR="00FD24AF" w:rsidRPr="004030E5" w:rsidRDefault="00FD24AF" w:rsidP="004B7E44">
      <w:pPr>
        <w:rPr>
          <w:color w:val="auto"/>
        </w:rPr>
      </w:pPr>
    </w:p>
    <w:p w14:paraId="5C5CA778" w14:textId="537D3F0A" w:rsidR="00FD24AF" w:rsidRPr="001C0884" w:rsidRDefault="008F6B8D" w:rsidP="004B7E44">
      <w:pPr>
        <w:rPr>
          <w:b/>
          <w:bCs/>
          <w:color w:val="A4063E" w:themeColor="accent6"/>
          <w:sz w:val="32"/>
          <w:szCs w:val="32"/>
        </w:rPr>
      </w:pPr>
      <w:r>
        <w:rPr>
          <w:b/>
          <w:bCs/>
          <w:color w:val="A4063E" w:themeColor="accent6"/>
          <w:sz w:val="32"/>
          <w:szCs w:val="32"/>
        </w:rPr>
        <w:t xml:space="preserve">4. </w:t>
      </w:r>
      <w:r w:rsidR="003C1FB0" w:rsidRPr="001C0884">
        <w:rPr>
          <w:b/>
          <w:bCs/>
          <w:color w:val="A4063E" w:themeColor="accent6"/>
          <w:sz w:val="32"/>
          <w:szCs w:val="32"/>
        </w:rPr>
        <w:t>VALIDATIONS:</w:t>
      </w:r>
    </w:p>
    <w:p w14:paraId="79542147" w14:textId="77777777" w:rsidR="000703DB" w:rsidRDefault="000703DB" w:rsidP="004B7E44">
      <w:pPr>
        <w:rPr>
          <w:color w:val="auto"/>
        </w:rPr>
      </w:pPr>
    </w:p>
    <w:p w14:paraId="14E1680E" w14:textId="389EA6CD" w:rsidR="00305BE9" w:rsidRDefault="008F6B8D" w:rsidP="000703DB">
      <w:pPr>
        <w:pStyle w:val="ListParagraph"/>
        <w:numPr>
          <w:ilvl w:val="0"/>
          <w:numId w:val="7"/>
        </w:numPr>
        <w:rPr>
          <w:color w:val="auto"/>
        </w:rPr>
      </w:pPr>
      <w:r>
        <w:rPr>
          <w:color w:val="auto"/>
        </w:rPr>
        <w:t>Usern</w:t>
      </w:r>
      <w:r w:rsidR="000703DB" w:rsidRPr="00305BE9">
        <w:rPr>
          <w:color w:val="auto"/>
        </w:rPr>
        <w:t xml:space="preserve">ame - </w:t>
      </w:r>
      <w:r w:rsidR="000703DB" w:rsidRPr="006E00A4">
        <w:rPr>
          <w:color w:val="auto"/>
          <w:sz w:val="24"/>
          <w:szCs w:val="24"/>
        </w:rPr>
        <w:t>Only alphabets and spaces</w:t>
      </w:r>
      <w:r w:rsidR="000703DB" w:rsidRPr="00305BE9">
        <w:rPr>
          <w:color w:val="auto"/>
        </w:rPr>
        <w:t xml:space="preserve"> </w:t>
      </w:r>
    </w:p>
    <w:p w14:paraId="6F91F48E" w14:textId="5C6CAF0E" w:rsidR="000703DB" w:rsidRDefault="000703DB" w:rsidP="000703DB">
      <w:pPr>
        <w:pStyle w:val="ListParagraph"/>
        <w:numPr>
          <w:ilvl w:val="0"/>
          <w:numId w:val="7"/>
        </w:numPr>
        <w:rPr>
          <w:color w:val="auto"/>
        </w:rPr>
      </w:pPr>
      <w:r w:rsidRPr="00305BE9">
        <w:rPr>
          <w:color w:val="auto"/>
        </w:rPr>
        <w:t xml:space="preserve">Email – </w:t>
      </w:r>
      <w:r w:rsidR="006E00A4" w:rsidRPr="006E00A4">
        <w:rPr>
          <w:color w:val="auto"/>
          <w:sz w:val="24"/>
          <w:szCs w:val="24"/>
        </w:rPr>
        <w:t>V</w:t>
      </w:r>
      <w:r w:rsidRPr="006E00A4">
        <w:rPr>
          <w:color w:val="auto"/>
          <w:sz w:val="24"/>
          <w:szCs w:val="24"/>
        </w:rPr>
        <w:t>alid Email address</w:t>
      </w:r>
    </w:p>
    <w:p w14:paraId="0FCFCA2D" w14:textId="5E8987D2" w:rsidR="00305BE9" w:rsidRPr="006E00A4" w:rsidRDefault="00305BE9" w:rsidP="000703DB">
      <w:pPr>
        <w:pStyle w:val="ListParagraph"/>
        <w:numPr>
          <w:ilvl w:val="0"/>
          <w:numId w:val="7"/>
        </w:numPr>
        <w:rPr>
          <w:color w:val="auto"/>
          <w:sz w:val="24"/>
          <w:szCs w:val="24"/>
        </w:rPr>
      </w:pPr>
      <w:r>
        <w:rPr>
          <w:color w:val="auto"/>
        </w:rPr>
        <w:t xml:space="preserve">Mobile Number </w:t>
      </w:r>
      <w:r w:rsidR="00F72F17">
        <w:rPr>
          <w:color w:val="auto"/>
        </w:rPr>
        <w:t>–</w:t>
      </w:r>
      <w:r>
        <w:rPr>
          <w:color w:val="auto"/>
        </w:rPr>
        <w:t xml:space="preserve"> </w:t>
      </w:r>
      <w:r w:rsidR="00F72F17" w:rsidRPr="006E00A4">
        <w:rPr>
          <w:color w:val="auto"/>
          <w:sz w:val="24"/>
          <w:szCs w:val="24"/>
        </w:rPr>
        <w:t>Only numbers (length&gt;10)</w:t>
      </w:r>
    </w:p>
    <w:p w14:paraId="0EC055D4" w14:textId="17CADCAC" w:rsidR="008F6B8D" w:rsidRPr="008F6B8D" w:rsidRDefault="008F6B8D" w:rsidP="008F6B8D">
      <w:pPr>
        <w:pStyle w:val="ListParagraph"/>
        <w:numPr>
          <w:ilvl w:val="0"/>
          <w:numId w:val="7"/>
        </w:numPr>
        <w:rPr>
          <w:color w:val="auto"/>
        </w:rPr>
      </w:pPr>
      <w:r>
        <w:rPr>
          <w:color w:val="auto"/>
        </w:rPr>
        <w:t xml:space="preserve">Password – </w:t>
      </w:r>
      <w:r w:rsidRPr="008F6B8D">
        <w:rPr>
          <w:color w:val="auto"/>
          <w:sz w:val="24"/>
          <w:szCs w:val="24"/>
        </w:rPr>
        <w:t>Password should have at least one uppercase and one specia</w:t>
      </w:r>
      <w:r w:rsidR="006E00A4">
        <w:rPr>
          <w:color w:val="auto"/>
          <w:sz w:val="24"/>
          <w:szCs w:val="24"/>
        </w:rPr>
        <w:t>l</w:t>
      </w:r>
      <w:r w:rsidR="006E00A4">
        <w:rPr>
          <w:color w:val="auto"/>
          <w:sz w:val="24"/>
          <w:szCs w:val="24"/>
        </w:rPr>
        <w:br/>
        <w:t xml:space="preserve">                       </w:t>
      </w:r>
      <w:r w:rsidRPr="008F6B8D">
        <w:rPr>
          <w:color w:val="auto"/>
          <w:sz w:val="24"/>
          <w:szCs w:val="24"/>
        </w:rPr>
        <w:t>Character (Length &gt;=6)</w:t>
      </w:r>
    </w:p>
    <w:p w14:paraId="380BD399" w14:textId="77777777" w:rsidR="00A00989" w:rsidRDefault="00A00989" w:rsidP="004B7E44">
      <w:pPr>
        <w:rPr>
          <w:color w:val="auto"/>
        </w:rPr>
      </w:pPr>
    </w:p>
    <w:p w14:paraId="19904A1D" w14:textId="77777777" w:rsidR="0064304B" w:rsidRDefault="0064304B" w:rsidP="004B7E44">
      <w:pPr>
        <w:rPr>
          <w:color w:val="auto"/>
        </w:rPr>
      </w:pPr>
    </w:p>
    <w:p w14:paraId="4A59B393" w14:textId="63514F7D" w:rsidR="0064304B" w:rsidRDefault="0064304B" w:rsidP="004B7E44">
      <w:pPr>
        <w:rPr>
          <w:color w:val="auto"/>
        </w:rPr>
      </w:pPr>
    </w:p>
    <w:p w14:paraId="4D432719" w14:textId="77777777" w:rsidR="0064304B" w:rsidRDefault="0064304B" w:rsidP="004B7E44">
      <w:pPr>
        <w:rPr>
          <w:color w:val="auto"/>
        </w:rPr>
      </w:pPr>
    </w:p>
    <w:p w14:paraId="3C43924E" w14:textId="416368C5" w:rsidR="0064304B" w:rsidRDefault="001B57DE" w:rsidP="004B7E44">
      <w:pPr>
        <w:rPr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24CEF044" wp14:editId="69A62B81">
                <wp:simplePos x="0" y="0"/>
                <wp:positionH relativeFrom="margin">
                  <wp:posOffset>-274320</wp:posOffset>
                </wp:positionH>
                <wp:positionV relativeFrom="margin">
                  <wp:posOffset>3028104</wp:posOffset>
                </wp:positionV>
                <wp:extent cx="6680200" cy="5300134"/>
                <wp:effectExtent l="76200" t="57150" r="82550" b="914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0200" cy="5300134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0D2E3B" id="Rectangle 4" o:spid="_x0000_s1026" style="position:absolute;margin-left:-21.6pt;margin-top:238.45pt;width:526pt;height:417.35pt;z-index:-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" fillcolor="#a4063e [3209]" strokecolor="white [3201]" strokeweight="3pt">
                <v:shadow on="t" color="black" opacity="24903f" origin=",.5" offset="0,.55556mm"/>
                <w10:wrap anchorx="margin" anchory="margin"/>
              </v:rect>
            </w:pict>
          </mc:Fallback>
        </mc:AlternateContent>
      </w:r>
    </w:p>
    <w:p w14:paraId="27A07DE0" w14:textId="19FD5F8A" w:rsidR="001B57DE" w:rsidRDefault="001B57DE" w:rsidP="004B7E44">
      <w:pPr>
        <w:rPr>
          <w:color w:val="auto"/>
        </w:rPr>
      </w:pPr>
    </w:p>
    <w:p w14:paraId="3A24FEE8" w14:textId="1C92F228" w:rsidR="001B57DE" w:rsidRDefault="001B57DE" w:rsidP="004B7E44">
      <w:pPr>
        <w:rPr>
          <w:color w:val="auto"/>
        </w:rPr>
      </w:pPr>
    </w:p>
    <w:p w14:paraId="018F170A" w14:textId="77777777" w:rsidR="001B57DE" w:rsidRDefault="001B57DE" w:rsidP="004B7E44">
      <w:pPr>
        <w:rPr>
          <w:color w:val="auto"/>
        </w:rPr>
      </w:pPr>
    </w:p>
    <w:p w14:paraId="0EEF1311" w14:textId="77777777" w:rsidR="001B57DE" w:rsidRDefault="001B57DE" w:rsidP="004B7E44">
      <w:pPr>
        <w:rPr>
          <w:color w:val="auto"/>
        </w:rPr>
      </w:pPr>
    </w:p>
    <w:p w14:paraId="1C1F96D3" w14:textId="77777777" w:rsidR="001B57DE" w:rsidRDefault="001B57DE" w:rsidP="004B7E44">
      <w:pPr>
        <w:rPr>
          <w:color w:val="auto"/>
        </w:rPr>
      </w:pPr>
    </w:p>
    <w:p w14:paraId="5F720D31" w14:textId="77777777" w:rsidR="001B57DE" w:rsidRDefault="001B57DE" w:rsidP="004B7E44">
      <w:pPr>
        <w:rPr>
          <w:color w:val="auto"/>
        </w:rPr>
      </w:pPr>
    </w:p>
    <w:p w14:paraId="4B72D563" w14:textId="77777777" w:rsidR="001B57DE" w:rsidRDefault="001B57DE" w:rsidP="004B7E44">
      <w:pPr>
        <w:rPr>
          <w:color w:val="auto"/>
        </w:rPr>
      </w:pPr>
    </w:p>
    <w:p w14:paraId="7E81ED4F" w14:textId="77777777" w:rsidR="001B57DE" w:rsidRDefault="001B57DE" w:rsidP="004B7E44">
      <w:pPr>
        <w:rPr>
          <w:color w:val="auto"/>
        </w:rPr>
      </w:pPr>
    </w:p>
    <w:p w14:paraId="33CA7BB3" w14:textId="77777777" w:rsidR="001B57DE" w:rsidRDefault="001B57DE" w:rsidP="004B7E44">
      <w:pPr>
        <w:rPr>
          <w:color w:val="auto"/>
        </w:rPr>
      </w:pPr>
    </w:p>
    <w:p w14:paraId="6C8AE663" w14:textId="77777777" w:rsidR="001B57DE" w:rsidRPr="001B57DE" w:rsidRDefault="001B57DE" w:rsidP="001B57DE">
      <w:pPr>
        <w:rPr>
          <w:rFonts w:ascii="Engravers MT" w:hAnsi="Engravers MT"/>
          <w:color w:val="FA7BA8" w:themeColor="accent6" w:themeTint="66"/>
          <w:sz w:val="110"/>
          <w:szCs w:val="110"/>
        </w:rPr>
      </w:pPr>
      <w:r w:rsidRPr="001B57DE">
        <w:rPr>
          <w:rFonts w:ascii="Engravers MT" w:hAnsi="Engravers MT"/>
          <w:color w:val="FA7BA8" w:themeColor="accent6" w:themeTint="66"/>
          <w:sz w:val="110"/>
          <w:szCs w:val="110"/>
        </w:rPr>
        <w:t>THANK YOU!</w:t>
      </w:r>
    </w:p>
    <w:p w14:paraId="271D96C9" w14:textId="77777777" w:rsidR="001B57DE" w:rsidRDefault="001B57DE" w:rsidP="004B7E44">
      <w:pPr>
        <w:rPr>
          <w:color w:val="auto"/>
        </w:rPr>
      </w:pPr>
    </w:p>
    <w:p w14:paraId="1FF90533" w14:textId="77777777" w:rsidR="001B57DE" w:rsidRPr="001B57DE" w:rsidRDefault="001B57DE">
      <w:pPr>
        <w:rPr>
          <w:rFonts w:ascii="Engravers MT" w:hAnsi="Engravers MT"/>
          <w:color w:val="FA7BA8" w:themeColor="accent6" w:themeTint="66"/>
          <w:sz w:val="110"/>
          <w:szCs w:val="110"/>
        </w:rPr>
      </w:pPr>
    </w:p>
    <w:sectPr w:rsidR="001B57DE" w:rsidRPr="001B57DE" w:rsidSect="004B7E44">
      <w:headerReference w:type="default" r:id="rId9"/>
      <w:footerReference w:type="default" r:id="rId10"/>
      <w:footerReference w:type="first" r:id="rId11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449E47" w14:textId="77777777" w:rsidR="00443904" w:rsidRDefault="00443904" w:rsidP="004B7E44">
      <w:r>
        <w:separator/>
      </w:r>
    </w:p>
  </w:endnote>
  <w:endnote w:type="continuationSeparator" w:id="0">
    <w:p w14:paraId="2654D6F8" w14:textId="77777777" w:rsidR="00443904" w:rsidRDefault="00443904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3ED00DCB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22374EA0" w14:textId="1DC619BF" w:rsidR="004B7E44" w:rsidRDefault="00A80871" w:rsidP="004B7E44">
          <w:pPr>
            <w:pStyle w:val="Footer"/>
          </w:pPr>
          <w:r>
            <w:t>Group E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1E53EC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AC484D" w14:textId="77777777" w:rsidR="00443904" w:rsidRDefault="00443904" w:rsidP="004B7E44">
      <w:r>
        <w:separator/>
      </w:r>
    </w:p>
  </w:footnote>
  <w:footnote w:type="continuationSeparator" w:id="0">
    <w:p w14:paraId="44244A67" w14:textId="77777777" w:rsidR="00443904" w:rsidRDefault="00443904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04D974AF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1C47AD8B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4993F959" wp14:editId="4CD1A578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CAB74AD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4993F959" id="Rectangle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7CAB74AD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27FA5"/>
    <w:multiLevelType w:val="hybridMultilevel"/>
    <w:tmpl w:val="4256661C"/>
    <w:lvl w:ilvl="0" w:tplc="0BBA213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D90D46"/>
    <w:multiLevelType w:val="hybridMultilevel"/>
    <w:tmpl w:val="DDC695E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5DD04CA"/>
    <w:multiLevelType w:val="hybridMultilevel"/>
    <w:tmpl w:val="FBC2CF82"/>
    <w:lvl w:ilvl="0" w:tplc="150820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DE3B2C"/>
    <w:multiLevelType w:val="hybridMultilevel"/>
    <w:tmpl w:val="89364A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9F0B61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30D50DBE"/>
    <w:multiLevelType w:val="hybridMultilevel"/>
    <w:tmpl w:val="A80EB1CE"/>
    <w:lvl w:ilvl="0" w:tplc="9BC2FF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E4B083D"/>
    <w:multiLevelType w:val="hybridMultilevel"/>
    <w:tmpl w:val="67CC86E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CE41CEC"/>
    <w:multiLevelType w:val="hybridMultilevel"/>
    <w:tmpl w:val="264EFB2E"/>
    <w:lvl w:ilvl="0" w:tplc="02B2E36C">
      <w:start w:val="1"/>
      <w:numFmt w:val="decimal"/>
      <w:lvlText w:val="%1."/>
      <w:lvlJc w:val="left"/>
      <w:pPr>
        <w:ind w:left="2220" w:hanging="7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51CA7B94"/>
    <w:multiLevelType w:val="hybridMultilevel"/>
    <w:tmpl w:val="857EB544"/>
    <w:lvl w:ilvl="0" w:tplc="448E499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725FA4"/>
    <w:multiLevelType w:val="hybridMultilevel"/>
    <w:tmpl w:val="E1644E4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64294C0F"/>
    <w:multiLevelType w:val="hybridMultilevel"/>
    <w:tmpl w:val="FBC2C84C"/>
    <w:lvl w:ilvl="0" w:tplc="98740A1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B37424"/>
    <w:multiLevelType w:val="hybridMultilevel"/>
    <w:tmpl w:val="C1C8C2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712AFC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053894705">
    <w:abstractNumId w:val="2"/>
  </w:num>
  <w:num w:numId="2" w16cid:durableId="683169391">
    <w:abstractNumId w:val="4"/>
  </w:num>
  <w:num w:numId="3" w16cid:durableId="1824933855">
    <w:abstractNumId w:val="11"/>
  </w:num>
  <w:num w:numId="4" w16cid:durableId="951589919">
    <w:abstractNumId w:val="12"/>
  </w:num>
  <w:num w:numId="5" w16cid:durableId="1217084741">
    <w:abstractNumId w:val="6"/>
  </w:num>
  <w:num w:numId="6" w16cid:durableId="1702171917">
    <w:abstractNumId w:val="10"/>
  </w:num>
  <w:num w:numId="7" w16cid:durableId="672146385">
    <w:abstractNumId w:val="5"/>
  </w:num>
  <w:num w:numId="8" w16cid:durableId="1009941312">
    <w:abstractNumId w:val="1"/>
  </w:num>
  <w:num w:numId="9" w16cid:durableId="752894883">
    <w:abstractNumId w:val="7"/>
  </w:num>
  <w:num w:numId="10" w16cid:durableId="75440312">
    <w:abstractNumId w:val="9"/>
  </w:num>
  <w:num w:numId="11" w16cid:durableId="1576551288">
    <w:abstractNumId w:val="3"/>
  </w:num>
  <w:num w:numId="12" w16cid:durableId="677082026">
    <w:abstractNumId w:val="0"/>
  </w:num>
  <w:num w:numId="13" w16cid:durableId="40267846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0DB"/>
    <w:rsid w:val="00011B39"/>
    <w:rsid w:val="00055956"/>
    <w:rsid w:val="000703DB"/>
    <w:rsid w:val="00095730"/>
    <w:rsid w:val="000B0AA1"/>
    <w:rsid w:val="000D0065"/>
    <w:rsid w:val="00143360"/>
    <w:rsid w:val="0016016B"/>
    <w:rsid w:val="001601D6"/>
    <w:rsid w:val="00181FD2"/>
    <w:rsid w:val="001B57DE"/>
    <w:rsid w:val="001C0884"/>
    <w:rsid w:val="001C131D"/>
    <w:rsid w:val="001F12FD"/>
    <w:rsid w:val="00205B49"/>
    <w:rsid w:val="00227115"/>
    <w:rsid w:val="002320DE"/>
    <w:rsid w:val="00236BB2"/>
    <w:rsid w:val="00283108"/>
    <w:rsid w:val="00293B83"/>
    <w:rsid w:val="002A0FA6"/>
    <w:rsid w:val="002D7362"/>
    <w:rsid w:val="00305BE9"/>
    <w:rsid w:val="0037297B"/>
    <w:rsid w:val="003C1FB0"/>
    <w:rsid w:val="003C4D0A"/>
    <w:rsid w:val="003D1C45"/>
    <w:rsid w:val="003D4D57"/>
    <w:rsid w:val="004030E5"/>
    <w:rsid w:val="00435B90"/>
    <w:rsid w:val="00443904"/>
    <w:rsid w:val="00446ACC"/>
    <w:rsid w:val="00483CD2"/>
    <w:rsid w:val="004A69F7"/>
    <w:rsid w:val="004B7E44"/>
    <w:rsid w:val="004D5252"/>
    <w:rsid w:val="004F2B86"/>
    <w:rsid w:val="00511266"/>
    <w:rsid w:val="0052461B"/>
    <w:rsid w:val="005335E0"/>
    <w:rsid w:val="005443ED"/>
    <w:rsid w:val="005550BF"/>
    <w:rsid w:val="00562DCC"/>
    <w:rsid w:val="005A12F1"/>
    <w:rsid w:val="005A718F"/>
    <w:rsid w:val="005E36AA"/>
    <w:rsid w:val="005F0DE7"/>
    <w:rsid w:val="00627776"/>
    <w:rsid w:val="00637E9C"/>
    <w:rsid w:val="0064304B"/>
    <w:rsid w:val="006475C1"/>
    <w:rsid w:val="00663C54"/>
    <w:rsid w:val="006A3CE7"/>
    <w:rsid w:val="006B285D"/>
    <w:rsid w:val="006B5F61"/>
    <w:rsid w:val="006E00A4"/>
    <w:rsid w:val="007138E1"/>
    <w:rsid w:val="00716A2C"/>
    <w:rsid w:val="00724695"/>
    <w:rsid w:val="007516CF"/>
    <w:rsid w:val="0076444F"/>
    <w:rsid w:val="007673C7"/>
    <w:rsid w:val="0077410A"/>
    <w:rsid w:val="00796C50"/>
    <w:rsid w:val="007A5F94"/>
    <w:rsid w:val="007C3F84"/>
    <w:rsid w:val="00865459"/>
    <w:rsid w:val="00892686"/>
    <w:rsid w:val="008B33BC"/>
    <w:rsid w:val="008E59F4"/>
    <w:rsid w:val="008F44A9"/>
    <w:rsid w:val="008F6B8D"/>
    <w:rsid w:val="009120E9"/>
    <w:rsid w:val="009150E3"/>
    <w:rsid w:val="00926625"/>
    <w:rsid w:val="00945900"/>
    <w:rsid w:val="009553E0"/>
    <w:rsid w:val="00990C3F"/>
    <w:rsid w:val="009A5091"/>
    <w:rsid w:val="009A5ED9"/>
    <w:rsid w:val="009C396C"/>
    <w:rsid w:val="00A00989"/>
    <w:rsid w:val="00A401F3"/>
    <w:rsid w:val="00A80871"/>
    <w:rsid w:val="00A904D1"/>
    <w:rsid w:val="00AB4E85"/>
    <w:rsid w:val="00AC5D56"/>
    <w:rsid w:val="00B0253F"/>
    <w:rsid w:val="00B13BD2"/>
    <w:rsid w:val="00B36577"/>
    <w:rsid w:val="00B572B4"/>
    <w:rsid w:val="00B75F8E"/>
    <w:rsid w:val="00B96B0A"/>
    <w:rsid w:val="00BD488C"/>
    <w:rsid w:val="00C54551"/>
    <w:rsid w:val="00D27FBE"/>
    <w:rsid w:val="00D42244"/>
    <w:rsid w:val="00DB26A7"/>
    <w:rsid w:val="00DE726A"/>
    <w:rsid w:val="00E15AC1"/>
    <w:rsid w:val="00E21137"/>
    <w:rsid w:val="00E317B9"/>
    <w:rsid w:val="00E76CAD"/>
    <w:rsid w:val="00E94B5F"/>
    <w:rsid w:val="00EB594B"/>
    <w:rsid w:val="00F72F17"/>
    <w:rsid w:val="00FB35D0"/>
    <w:rsid w:val="00FB5038"/>
    <w:rsid w:val="00FB7640"/>
    <w:rsid w:val="00FC40DB"/>
    <w:rsid w:val="00FC6CE2"/>
    <w:rsid w:val="00FD2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806A0B"/>
  <w15:chartTrackingRefBased/>
  <w15:docId w15:val="{4F328673-ED71-4569-A29B-4C10219BB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styleId="ListParagraph">
    <w:name w:val="List Paragraph"/>
    <w:basedOn w:val="Normal"/>
    <w:uiPriority w:val="34"/>
    <w:unhideWhenUsed/>
    <w:qFormat/>
    <w:rsid w:val="00FC40DB"/>
    <w:pPr>
      <w:ind w:left="720"/>
      <w:contextualSpacing/>
    </w:pPr>
  </w:style>
  <w:style w:type="paragraph" w:customStyle="1" w:styleId="selectable-text">
    <w:name w:val="selectable-text"/>
    <w:basedOn w:val="Normal"/>
    <w:rsid w:val="005A12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customStyle="1" w:styleId="selectable-text1">
    <w:name w:val="selectable-text1"/>
    <w:basedOn w:val="DefaultParagraphFont"/>
    <w:rsid w:val="005A12F1"/>
  </w:style>
  <w:style w:type="table" w:styleId="TableGrid">
    <w:name w:val="Table Grid"/>
    <w:basedOn w:val="TableNormal"/>
    <w:uiPriority w:val="39"/>
    <w:rsid w:val="009266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03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mano\AppData\Roaming\Microsoft\Templates\Business%20report%20(Professional%20design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7C92E6-DACC-415A-B208-CF04C63B85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</Template>
  <TotalTime>6</TotalTime>
  <Pages>5</Pages>
  <Words>458</Words>
  <Characters>2612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Manoranjith M</dc:creator>
  <cp:keywords/>
  <dc:description/>
  <cp:lastModifiedBy>Manoranjith M</cp:lastModifiedBy>
  <cp:revision>16</cp:revision>
  <dcterms:created xsi:type="dcterms:W3CDTF">2022-08-01T09:20:00Z</dcterms:created>
  <dcterms:modified xsi:type="dcterms:W3CDTF">2022-08-01T09:38:00Z</dcterms:modified>
</cp:coreProperties>
</file>